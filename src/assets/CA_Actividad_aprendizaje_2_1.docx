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593" w:type="dxa"/>
        <w:jc w:val="center"/>
        <w:tblBorders>
          <w:top w:val="single" w:sz="4" w:space="0" w:color="2E74B5" w:themeColor="accent1" w:themeShade="BF"/>
          <w:left w:val="single" w:sz="4" w:space="0" w:color="2E74B5" w:themeColor="accent1" w:themeShade="BF"/>
          <w:bottom w:val="single" w:sz="4" w:space="0" w:color="2E74B5" w:themeColor="accent1" w:themeShade="BF"/>
          <w:right w:val="single" w:sz="4" w:space="0" w:color="2E74B5" w:themeColor="accent1" w:themeShade="BF"/>
          <w:insideH w:val="single" w:sz="4" w:space="0" w:color="2E74B5" w:themeColor="accent1" w:themeShade="BF"/>
          <w:insideV w:val="single" w:sz="4" w:space="0" w:color="2E74B5" w:themeColor="accent1" w:themeShade="BF"/>
        </w:tblBorders>
        <w:tblLayout w:type="fixed"/>
        <w:tblLook w:val="04A0" w:firstRow="1" w:lastRow="0" w:firstColumn="1" w:lastColumn="0" w:noHBand="0" w:noVBand="1"/>
      </w:tblPr>
      <w:tblGrid>
        <w:gridCol w:w="3813"/>
        <w:gridCol w:w="6780"/>
      </w:tblGrid>
      <w:tr w:rsidR="00A921C4" w:rsidRPr="00875C8A" w14:paraId="042D43A2" w14:textId="77777777" w:rsidTr="4B69910A">
        <w:trPr>
          <w:jc w:val="center"/>
        </w:trPr>
        <w:tc>
          <w:tcPr>
            <w:tcW w:w="10593" w:type="dxa"/>
            <w:gridSpan w:val="2"/>
            <w:shd w:val="clear" w:color="auto" w:fill="2E74B5" w:themeFill="accent1" w:themeFillShade="BF"/>
          </w:tcPr>
          <w:p w14:paraId="7EFB27A8" w14:textId="288D9FB4" w:rsidR="00A921C4" w:rsidRPr="00875C8A" w:rsidRDefault="00A921C4" w:rsidP="00FC4545">
            <w:pPr>
              <w:spacing w:line="276" w:lineRule="auto"/>
              <w:jc w:val="center"/>
              <w:rPr>
                <w:rFonts w:ascii="Arial" w:eastAsia="Calibri" w:hAnsi="Arial" w:cs="Arial"/>
                <w:b/>
                <w:color w:val="FFFFFF"/>
                <w:sz w:val="22"/>
                <w:szCs w:val="22"/>
                <w:lang w:val="es-MX"/>
              </w:rPr>
            </w:pPr>
            <w:r w:rsidRPr="00875C8A">
              <w:rPr>
                <w:rFonts w:ascii="Arial" w:eastAsia="Calibri" w:hAnsi="Arial" w:cs="Arial"/>
                <w:b/>
                <w:color w:val="FFFFFF"/>
                <w:sz w:val="22"/>
                <w:szCs w:val="22"/>
                <w:lang w:val="es-MX"/>
              </w:rPr>
              <w:t xml:space="preserve">ACTIVIDAD DE APRENDIZAJE </w:t>
            </w:r>
            <w:r w:rsidR="003806C2" w:rsidRPr="00875C8A">
              <w:rPr>
                <w:rFonts w:ascii="Arial" w:eastAsia="Calibri" w:hAnsi="Arial" w:cs="Arial"/>
                <w:b/>
                <w:color w:val="FFFFFF" w:themeColor="background1"/>
                <w:sz w:val="22"/>
                <w:szCs w:val="22"/>
                <w:lang w:val="es-MX"/>
              </w:rPr>
              <w:t>2</w:t>
            </w:r>
            <w:r w:rsidR="00FC4545" w:rsidRPr="00875C8A">
              <w:rPr>
                <w:rFonts w:ascii="Arial" w:eastAsia="Calibri" w:hAnsi="Arial" w:cs="Arial"/>
                <w:color w:val="FFFFFF" w:themeColor="background1"/>
                <w:sz w:val="22"/>
                <w:szCs w:val="22"/>
                <w:lang w:val="es-MX"/>
              </w:rPr>
              <w:t>.</w:t>
            </w:r>
            <w:r w:rsidR="004979BF" w:rsidRPr="00875C8A"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  <w:t>1</w:t>
            </w:r>
          </w:p>
        </w:tc>
      </w:tr>
      <w:tr w:rsidR="00A921C4" w:rsidRPr="00875C8A" w14:paraId="22B3600E" w14:textId="77777777" w:rsidTr="4B69910A">
        <w:trPr>
          <w:jc w:val="center"/>
        </w:trPr>
        <w:tc>
          <w:tcPr>
            <w:tcW w:w="10593" w:type="dxa"/>
            <w:gridSpan w:val="2"/>
            <w:shd w:val="clear" w:color="auto" w:fill="auto"/>
          </w:tcPr>
          <w:p w14:paraId="57884B08" w14:textId="60810C99" w:rsidR="00A921C4" w:rsidRPr="00875C8A" w:rsidRDefault="000B49EF" w:rsidP="00C54D04">
            <w:pPr>
              <w:spacing w:line="276" w:lineRule="auto"/>
              <w:jc w:val="center"/>
              <w:rPr>
                <w:rFonts w:ascii="Arial" w:eastAsia="Calibri" w:hAnsi="Arial" w:cs="Arial"/>
                <w:b/>
                <w:color w:val="530A31"/>
                <w:sz w:val="22"/>
                <w:szCs w:val="22"/>
                <w:lang w:val="es-MX"/>
              </w:rPr>
            </w:pPr>
            <w:r w:rsidRPr="00875C8A">
              <w:rPr>
                <w:rFonts w:ascii="Arial" w:eastAsia="Calibri" w:hAnsi="Arial" w:cs="Arial"/>
                <w:b/>
                <w:color w:val="530A31"/>
                <w:sz w:val="22"/>
                <w:szCs w:val="22"/>
                <w:lang w:val="es-MX"/>
              </w:rPr>
              <w:t>Producto de la actividad:</w:t>
            </w:r>
            <w:r w:rsidR="0076695F" w:rsidRPr="00875C8A">
              <w:rPr>
                <w:rFonts w:ascii="Arial" w:eastAsia="Calibri" w:hAnsi="Arial" w:cs="Arial"/>
                <w:b/>
                <w:color w:val="530A31"/>
                <w:sz w:val="22"/>
                <w:szCs w:val="22"/>
                <w:lang w:val="es-MX"/>
              </w:rPr>
              <w:t xml:space="preserve"> </w:t>
            </w:r>
            <w:r w:rsidR="003806C2" w:rsidRPr="00875C8A">
              <w:rPr>
                <w:rFonts w:ascii="Arial" w:eastAsia="Calibri" w:hAnsi="Arial" w:cs="Arial"/>
                <w:b/>
                <w:color w:val="530A31"/>
                <w:sz w:val="22"/>
                <w:szCs w:val="22"/>
                <w:lang w:val="es-MX"/>
              </w:rPr>
              <w:t>ENSA</w:t>
            </w:r>
            <w:r w:rsidR="00C741E5" w:rsidRPr="00875C8A">
              <w:rPr>
                <w:rFonts w:ascii="Arial" w:eastAsia="Calibri" w:hAnsi="Arial" w:cs="Arial"/>
                <w:b/>
                <w:color w:val="530A31"/>
                <w:sz w:val="22"/>
                <w:szCs w:val="22"/>
                <w:lang w:val="es-MX"/>
              </w:rPr>
              <w:t>YO</w:t>
            </w:r>
          </w:p>
        </w:tc>
      </w:tr>
      <w:tr w:rsidR="00B915F6" w:rsidRPr="00875C8A" w14:paraId="7710D547" w14:textId="77777777" w:rsidTr="4B69910A">
        <w:trPr>
          <w:jc w:val="center"/>
        </w:trPr>
        <w:tc>
          <w:tcPr>
            <w:tcW w:w="3813" w:type="dxa"/>
            <w:shd w:val="clear" w:color="auto" w:fill="auto"/>
          </w:tcPr>
          <w:p w14:paraId="5678AD03" w14:textId="77777777" w:rsidR="00A921C4" w:rsidRPr="00875C8A" w:rsidRDefault="00A921C4" w:rsidP="00BB7C71">
            <w:pPr>
              <w:spacing w:line="276" w:lineRule="auto"/>
              <w:jc w:val="center"/>
              <w:rPr>
                <w:rFonts w:ascii="Arial" w:eastAsia="Calibri" w:hAnsi="Arial" w:cs="Arial"/>
                <w:b/>
                <w:bCs/>
                <w:color w:val="530A31"/>
                <w:sz w:val="22"/>
                <w:szCs w:val="22"/>
                <w:lang w:val="es-MX"/>
              </w:rPr>
            </w:pPr>
            <w:r w:rsidRPr="00875C8A">
              <w:rPr>
                <w:rFonts w:ascii="Arial" w:eastAsia="Calibri" w:hAnsi="Arial" w:cs="Arial"/>
                <w:b/>
                <w:bCs/>
                <w:color w:val="530A31"/>
                <w:sz w:val="22"/>
                <w:szCs w:val="22"/>
                <w:lang w:val="es-MX"/>
              </w:rPr>
              <w:t>Temas incluidos en la actividad</w:t>
            </w:r>
          </w:p>
        </w:tc>
        <w:tc>
          <w:tcPr>
            <w:tcW w:w="6780" w:type="dxa"/>
            <w:shd w:val="clear" w:color="auto" w:fill="auto"/>
          </w:tcPr>
          <w:p w14:paraId="6E922135" w14:textId="74F8F167" w:rsidR="00A921C4" w:rsidRPr="00875C8A" w:rsidRDefault="00D51F12" w:rsidP="00BB7C71">
            <w:pPr>
              <w:spacing w:line="276" w:lineRule="auto"/>
              <w:jc w:val="center"/>
              <w:rPr>
                <w:rFonts w:ascii="Arial" w:eastAsia="Calibri" w:hAnsi="Arial" w:cs="Arial"/>
                <w:b/>
                <w:bCs/>
                <w:color w:val="530A31"/>
                <w:sz w:val="22"/>
                <w:szCs w:val="22"/>
                <w:lang w:val="es-MX"/>
              </w:rPr>
            </w:pPr>
            <w:r w:rsidRPr="00875C8A">
              <w:rPr>
                <w:rFonts w:ascii="Arial" w:eastAsia="Calibri" w:hAnsi="Arial" w:cs="Arial"/>
                <w:b/>
                <w:bCs/>
                <w:color w:val="530A31"/>
                <w:sz w:val="22"/>
                <w:szCs w:val="22"/>
                <w:lang w:val="es-MX"/>
              </w:rPr>
              <w:t>Objetivo</w:t>
            </w:r>
          </w:p>
        </w:tc>
      </w:tr>
      <w:tr w:rsidR="00F2416B" w:rsidRPr="00875C8A" w14:paraId="64B01D54" w14:textId="77777777" w:rsidTr="4B69910A">
        <w:trPr>
          <w:trHeight w:val="929"/>
          <w:jc w:val="center"/>
        </w:trPr>
        <w:tc>
          <w:tcPr>
            <w:tcW w:w="3813" w:type="dxa"/>
            <w:shd w:val="clear" w:color="auto" w:fill="auto"/>
          </w:tcPr>
          <w:p w14:paraId="436A8F5B" w14:textId="51825794" w:rsidR="009F647F" w:rsidRPr="00875C8A" w:rsidRDefault="5EF9E10B" w:rsidP="003806C2">
            <w:pPr>
              <w:jc w:val="both"/>
              <w:rPr>
                <w:rFonts w:ascii="Arial" w:eastAsia="Calibri" w:hAnsi="Arial" w:cs="Arial"/>
                <w:sz w:val="22"/>
                <w:szCs w:val="22"/>
                <w:lang w:val="es-MX"/>
              </w:rPr>
            </w:pPr>
            <w:r w:rsidRPr="00875C8A">
              <w:rPr>
                <w:rFonts w:ascii="Arial" w:hAnsi="Arial" w:cs="Arial"/>
                <w:sz w:val="22"/>
                <w:szCs w:val="22"/>
              </w:rPr>
              <w:t xml:space="preserve">2.1 Bases del costeo </w:t>
            </w:r>
            <w:r w:rsidR="17114486" w:rsidRPr="00875C8A">
              <w:rPr>
                <w:rFonts w:ascii="Arial" w:hAnsi="Arial" w:cs="Arial"/>
                <w:sz w:val="22"/>
                <w:szCs w:val="22"/>
              </w:rPr>
              <w:t>absorbente y</w:t>
            </w:r>
            <w:r w:rsidRPr="00875C8A">
              <w:rPr>
                <w:rFonts w:ascii="Arial" w:hAnsi="Arial" w:cs="Arial"/>
                <w:sz w:val="22"/>
                <w:szCs w:val="22"/>
              </w:rPr>
              <w:t xml:space="preserve"> del </w:t>
            </w:r>
            <w:bookmarkStart w:id="0" w:name="_Int_JrkYfrwr"/>
            <w:proofErr w:type="spellStart"/>
            <w:r w:rsidRPr="00875C8A">
              <w:rPr>
                <w:rFonts w:ascii="Arial" w:hAnsi="Arial" w:cs="Arial"/>
                <w:sz w:val="22"/>
                <w:szCs w:val="22"/>
              </w:rPr>
              <w:t>costeo</w:t>
            </w:r>
            <w:bookmarkEnd w:id="0"/>
            <w:proofErr w:type="spellEnd"/>
            <w:r w:rsidRPr="00875C8A">
              <w:rPr>
                <w:rFonts w:ascii="Arial" w:hAnsi="Arial" w:cs="Arial"/>
                <w:sz w:val="22"/>
                <w:szCs w:val="22"/>
              </w:rPr>
              <w:t xml:space="preserve"> directo</w:t>
            </w:r>
            <w:r w:rsidRPr="00875C8A">
              <w:rPr>
                <w:rFonts w:ascii="Arial" w:eastAsia="Calibri" w:hAnsi="Arial" w:cs="Arial"/>
                <w:sz w:val="22"/>
                <w:szCs w:val="22"/>
                <w:lang w:val="es-MX"/>
              </w:rPr>
              <w:t xml:space="preserve"> </w:t>
            </w:r>
          </w:p>
          <w:p w14:paraId="6A0A6807" w14:textId="77777777" w:rsidR="002D2689" w:rsidRPr="00875C8A" w:rsidRDefault="002D2689" w:rsidP="003806C2">
            <w:pPr>
              <w:jc w:val="both"/>
              <w:rPr>
                <w:rFonts w:ascii="Arial" w:eastAsia="Calibri" w:hAnsi="Arial" w:cs="Arial"/>
                <w:sz w:val="22"/>
                <w:szCs w:val="22"/>
                <w:lang w:val="es-MX"/>
              </w:rPr>
            </w:pPr>
          </w:p>
          <w:p w14:paraId="480F0C6B" w14:textId="606820D8" w:rsidR="002D2689" w:rsidRPr="00875C8A" w:rsidRDefault="5EF9E10B" w:rsidP="003806C2">
            <w:pPr>
              <w:jc w:val="both"/>
              <w:rPr>
                <w:rFonts w:ascii="Arial" w:eastAsia="Calibri" w:hAnsi="Arial" w:cs="Arial"/>
                <w:sz w:val="22"/>
                <w:szCs w:val="22"/>
                <w:lang w:val="es-MX"/>
              </w:rPr>
            </w:pPr>
            <w:r w:rsidRPr="00875C8A">
              <w:rPr>
                <w:rFonts w:ascii="Arial" w:hAnsi="Arial" w:cs="Arial"/>
                <w:sz w:val="22"/>
                <w:szCs w:val="22"/>
              </w:rPr>
              <w:t xml:space="preserve">2.2 Diferencias y semejanzas del costeo absorbente y </w:t>
            </w:r>
            <w:r w:rsidR="71922108" w:rsidRPr="00875C8A">
              <w:rPr>
                <w:rFonts w:ascii="Arial" w:hAnsi="Arial" w:cs="Arial"/>
                <w:sz w:val="22"/>
                <w:szCs w:val="22"/>
              </w:rPr>
              <w:t>d</w:t>
            </w:r>
            <w:r w:rsidRPr="00875C8A">
              <w:rPr>
                <w:rFonts w:ascii="Arial" w:hAnsi="Arial" w:cs="Arial"/>
                <w:sz w:val="22"/>
                <w:szCs w:val="22"/>
              </w:rPr>
              <w:t xml:space="preserve">el </w:t>
            </w:r>
            <w:bookmarkStart w:id="1" w:name="_Int_pxjQmk5p"/>
            <w:proofErr w:type="spellStart"/>
            <w:r w:rsidRPr="00875C8A">
              <w:rPr>
                <w:rFonts w:ascii="Arial" w:hAnsi="Arial" w:cs="Arial"/>
                <w:sz w:val="22"/>
                <w:szCs w:val="22"/>
              </w:rPr>
              <w:t>costeo</w:t>
            </w:r>
            <w:bookmarkEnd w:id="1"/>
            <w:proofErr w:type="spellEnd"/>
            <w:r w:rsidRPr="00875C8A">
              <w:rPr>
                <w:rFonts w:ascii="Arial" w:hAnsi="Arial" w:cs="Arial"/>
                <w:sz w:val="22"/>
                <w:szCs w:val="22"/>
              </w:rPr>
              <w:t xml:space="preserve"> directo</w:t>
            </w:r>
          </w:p>
        </w:tc>
        <w:tc>
          <w:tcPr>
            <w:tcW w:w="6780" w:type="dxa"/>
            <w:shd w:val="clear" w:color="auto" w:fill="auto"/>
          </w:tcPr>
          <w:p w14:paraId="045C5185" w14:textId="7016F5BC" w:rsidR="00F2416B" w:rsidRPr="00875C8A" w:rsidRDefault="016617DB" w:rsidP="00186D83">
            <w:pPr>
              <w:tabs>
                <w:tab w:val="left" w:pos="379"/>
              </w:tabs>
              <w:spacing w:line="276" w:lineRule="auto"/>
              <w:jc w:val="both"/>
              <w:rPr>
                <w:rFonts w:ascii="Arial" w:eastAsia="Calibri" w:hAnsi="Arial" w:cs="Arial"/>
                <w:sz w:val="22"/>
                <w:szCs w:val="22"/>
                <w:lang w:val="es-MX"/>
              </w:rPr>
            </w:pPr>
            <w:r w:rsidRPr="00875C8A">
              <w:rPr>
                <w:rFonts w:ascii="Arial" w:eastAsia="Calibri" w:hAnsi="Arial" w:cs="Arial"/>
                <w:sz w:val="22"/>
                <w:szCs w:val="22"/>
                <w:lang w:val="es-MX"/>
              </w:rPr>
              <w:t>Reconocer</w:t>
            </w:r>
            <w:r w:rsidR="5EF9E10B" w:rsidRPr="00875C8A">
              <w:rPr>
                <w:rFonts w:ascii="Arial" w:eastAsia="Calibri" w:hAnsi="Arial" w:cs="Arial"/>
                <w:sz w:val="22"/>
                <w:szCs w:val="22"/>
                <w:lang w:val="es-MX"/>
              </w:rPr>
              <w:t xml:space="preserve"> las bases del </w:t>
            </w:r>
            <w:bookmarkStart w:id="2" w:name="_Int_ZVKqjgwu"/>
            <w:proofErr w:type="spellStart"/>
            <w:r w:rsidR="5EF9E10B" w:rsidRPr="00875C8A">
              <w:rPr>
                <w:rFonts w:ascii="Arial" w:eastAsia="Calibri" w:hAnsi="Arial" w:cs="Arial"/>
                <w:sz w:val="22"/>
                <w:szCs w:val="22"/>
                <w:lang w:val="es-MX"/>
              </w:rPr>
              <w:t>costeo</w:t>
            </w:r>
            <w:bookmarkEnd w:id="2"/>
            <w:proofErr w:type="spellEnd"/>
            <w:r w:rsidR="5EF9E10B" w:rsidRPr="00875C8A">
              <w:rPr>
                <w:rFonts w:ascii="Arial" w:eastAsia="Calibri" w:hAnsi="Arial" w:cs="Arial"/>
                <w:sz w:val="22"/>
                <w:szCs w:val="22"/>
                <w:lang w:val="es-MX"/>
              </w:rPr>
              <w:t xml:space="preserve"> directo y </w:t>
            </w:r>
            <w:r w:rsidR="3E9AF4A4" w:rsidRPr="00875C8A">
              <w:rPr>
                <w:rFonts w:ascii="Arial" w:eastAsia="Calibri" w:hAnsi="Arial" w:cs="Arial"/>
                <w:sz w:val="22"/>
                <w:szCs w:val="22"/>
                <w:lang w:val="es-MX"/>
              </w:rPr>
              <w:t xml:space="preserve">del </w:t>
            </w:r>
            <w:r w:rsidR="0DCE46FD" w:rsidRPr="00875C8A">
              <w:rPr>
                <w:rFonts w:ascii="Arial" w:eastAsia="Calibri" w:hAnsi="Arial" w:cs="Arial"/>
                <w:sz w:val="22"/>
                <w:szCs w:val="22"/>
                <w:lang w:val="es-MX"/>
              </w:rPr>
              <w:t xml:space="preserve">costeo </w:t>
            </w:r>
            <w:r w:rsidR="5EF9E10B" w:rsidRPr="00875C8A">
              <w:rPr>
                <w:rFonts w:ascii="Arial" w:eastAsia="Calibri" w:hAnsi="Arial" w:cs="Arial"/>
                <w:sz w:val="22"/>
                <w:szCs w:val="22"/>
                <w:lang w:val="es-MX"/>
              </w:rPr>
              <w:t>absorbente</w:t>
            </w:r>
            <w:r w:rsidR="667044B7" w:rsidRPr="00875C8A">
              <w:rPr>
                <w:rFonts w:ascii="Arial" w:eastAsia="Calibri" w:hAnsi="Arial" w:cs="Arial"/>
                <w:sz w:val="22"/>
                <w:szCs w:val="22"/>
                <w:lang w:val="es-MX"/>
              </w:rPr>
              <w:t xml:space="preserve"> </w:t>
            </w:r>
            <w:r w:rsidR="5E770424" w:rsidRPr="00875C8A">
              <w:rPr>
                <w:rFonts w:ascii="Arial" w:eastAsia="Calibri" w:hAnsi="Arial" w:cs="Arial"/>
                <w:sz w:val="22"/>
                <w:szCs w:val="22"/>
                <w:lang w:val="es-MX"/>
              </w:rPr>
              <w:t>mediante</w:t>
            </w:r>
            <w:r w:rsidR="5EF9E10B" w:rsidRPr="00875C8A">
              <w:rPr>
                <w:rFonts w:ascii="Arial" w:eastAsia="Calibri" w:hAnsi="Arial" w:cs="Arial"/>
                <w:sz w:val="22"/>
                <w:szCs w:val="22"/>
                <w:lang w:val="es-MX"/>
              </w:rPr>
              <w:t xml:space="preserve"> </w:t>
            </w:r>
            <w:r w:rsidR="7269A26E" w:rsidRPr="00875C8A">
              <w:rPr>
                <w:rFonts w:ascii="Arial" w:eastAsia="Calibri" w:hAnsi="Arial" w:cs="Arial"/>
                <w:sz w:val="22"/>
                <w:szCs w:val="22"/>
                <w:lang w:val="es-MX"/>
              </w:rPr>
              <w:t>la revisión de sus</w:t>
            </w:r>
            <w:r w:rsidR="0DCE46FD" w:rsidRPr="00875C8A">
              <w:rPr>
                <w:rFonts w:ascii="Arial" w:eastAsia="Calibri" w:hAnsi="Arial" w:cs="Arial"/>
                <w:sz w:val="22"/>
                <w:szCs w:val="22"/>
                <w:lang w:val="es-MX"/>
              </w:rPr>
              <w:t xml:space="preserve"> </w:t>
            </w:r>
            <w:r w:rsidR="39453C9C" w:rsidRPr="00875C8A">
              <w:rPr>
                <w:rFonts w:ascii="Arial" w:eastAsia="Calibri" w:hAnsi="Arial" w:cs="Arial"/>
                <w:sz w:val="22"/>
                <w:szCs w:val="22"/>
                <w:lang w:val="es-MX"/>
              </w:rPr>
              <w:t xml:space="preserve">características principales, </w:t>
            </w:r>
            <w:r w:rsidR="5EF9E10B" w:rsidRPr="00875C8A">
              <w:rPr>
                <w:rFonts w:ascii="Arial" w:eastAsia="Calibri" w:hAnsi="Arial" w:cs="Arial"/>
                <w:sz w:val="22"/>
                <w:szCs w:val="22"/>
                <w:lang w:val="es-MX"/>
              </w:rPr>
              <w:t xml:space="preserve">diferencias </w:t>
            </w:r>
            <w:r w:rsidR="0DCE46FD" w:rsidRPr="00875C8A">
              <w:rPr>
                <w:rFonts w:ascii="Arial" w:eastAsia="Calibri" w:hAnsi="Arial" w:cs="Arial"/>
                <w:sz w:val="22"/>
                <w:szCs w:val="22"/>
                <w:lang w:val="es-MX"/>
              </w:rPr>
              <w:t>y semejanzas</w:t>
            </w:r>
            <w:r w:rsidR="089C141F" w:rsidRPr="00875C8A">
              <w:rPr>
                <w:rFonts w:ascii="Arial" w:eastAsia="Calibri" w:hAnsi="Arial" w:cs="Arial"/>
                <w:sz w:val="22"/>
                <w:szCs w:val="22"/>
                <w:lang w:val="es-MX"/>
              </w:rPr>
              <w:t>,</w:t>
            </w:r>
            <w:r w:rsidR="2A7B8BA9" w:rsidRPr="00875C8A">
              <w:rPr>
                <w:rFonts w:ascii="Arial" w:eastAsia="Calibri" w:hAnsi="Arial" w:cs="Arial"/>
                <w:sz w:val="22"/>
                <w:szCs w:val="22"/>
                <w:lang w:val="es-MX"/>
              </w:rPr>
              <w:t xml:space="preserve"> a fin de</w:t>
            </w:r>
            <w:r w:rsidR="42C8572F" w:rsidRPr="00875C8A">
              <w:rPr>
                <w:rFonts w:ascii="Arial" w:eastAsia="Calibri" w:hAnsi="Arial" w:cs="Arial"/>
                <w:sz w:val="22"/>
                <w:szCs w:val="22"/>
                <w:lang w:val="es-MX"/>
              </w:rPr>
              <w:t xml:space="preserve"> determinar </w:t>
            </w:r>
            <w:r w:rsidR="00807C04" w:rsidRPr="00875C8A">
              <w:rPr>
                <w:rFonts w:ascii="Arial" w:eastAsia="Calibri" w:hAnsi="Arial" w:cs="Arial"/>
                <w:sz w:val="22"/>
                <w:szCs w:val="22"/>
                <w:lang w:val="es-MX"/>
              </w:rPr>
              <w:t xml:space="preserve">su uso e importancia para </w:t>
            </w:r>
            <w:r w:rsidR="7CE767F1" w:rsidRPr="00875C8A">
              <w:rPr>
                <w:rFonts w:ascii="Arial" w:eastAsia="Calibri" w:hAnsi="Arial" w:cs="Arial"/>
                <w:sz w:val="22"/>
                <w:szCs w:val="22"/>
                <w:lang w:val="es-MX"/>
              </w:rPr>
              <w:t xml:space="preserve">las organizaciones. </w:t>
            </w:r>
          </w:p>
        </w:tc>
      </w:tr>
      <w:tr w:rsidR="00B915F6" w:rsidRPr="00875C8A" w14:paraId="67070163" w14:textId="77777777" w:rsidTr="4B69910A">
        <w:trPr>
          <w:jc w:val="center"/>
        </w:trPr>
        <w:tc>
          <w:tcPr>
            <w:tcW w:w="10593" w:type="dxa"/>
            <w:gridSpan w:val="2"/>
            <w:shd w:val="clear" w:color="auto" w:fill="auto"/>
          </w:tcPr>
          <w:p w14:paraId="41F1744A" w14:textId="77777777" w:rsidR="00A921C4" w:rsidRPr="00875C8A" w:rsidRDefault="00A921C4" w:rsidP="00BB7C71">
            <w:pPr>
              <w:spacing w:line="276" w:lineRule="auto"/>
              <w:jc w:val="center"/>
              <w:rPr>
                <w:rFonts w:ascii="Arial" w:eastAsia="Calibri" w:hAnsi="Arial" w:cs="Arial"/>
                <w:b/>
                <w:color w:val="530A31"/>
                <w:sz w:val="22"/>
                <w:szCs w:val="22"/>
                <w:lang w:val="es-MX"/>
              </w:rPr>
            </w:pPr>
            <w:r w:rsidRPr="00875C8A">
              <w:rPr>
                <w:rFonts w:ascii="Arial" w:eastAsia="Calibri" w:hAnsi="Arial" w:cs="Arial"/>
                <w:b/>
                <w:color w:val="530A31"/>
                <w:sz w:val="22"/>
                <w:szCs w:val="22"/>
                <w:lang w:val="es-MX"/>
              </w:rPr>
              <w:t>Formato de entrega</w:t>
            </w:r>
          </w:p>
        </w:tc>
      </w:tr>
      <w:tr w:rsidR="00A921C4" w:rsidRPr="00875C8A" w14:paraId="1F4BB603" w14:textId="77777777" w:rsidTr="4B69910A">
        <w:trPr>
          <w:jc w:val="center"/>
        </w:trPr>
        <w:tc>
          <w:tcPr>
            <w:tcW w:w="10593" w:type="dxa"/>
            <w:gridSpan w:val="2"/>
            <w:shd w:val="clear" w:color="auto" w:fill="auto"/>
          </w:tcPr>
          <w:p w14:paraId="71A0C0C2" w14:textId="534BDC75" w:rsidR="0023416B" w:rsidRPr="00875C8A" w:rsidRDefault="009178AB" w:rsidP="0023416B">
            <w:pPr>
              <w:jc w:val="both"/>
              <w:rPr>
                <w:rFonts w:ascii="Arial" w:eastAsia="Calibri" w:hAnsi="Arial" w:cs="Arial"/>
                <w:sz w:val="22"/>
                <w:szCs w:val="22"/>
                <w:lang w:val="es-MX"/>
              </w:rPr>
            </w:pPr>
            <w:r w:rsidRPr="00875C8A">
              <w:rPr>
                <w:rFonts w:ascii="Arial" w:eastAsia="Calibri" w:hAnsi="Arial" w:cs="Arial"/>
                <w:sz w:val="22"/>
                <w:szCs w:val="22"/>
                <w:lang w:val="es-MX"/>
              </w:rPr>
              <w:t>Requisitos de forma</w:t>
            </w:r>
          </w:p>
          <w:p w14:paraId="7D234EE1" w14:textId="77777777" w:rsidR="0023416B" w:rsidRPr="00875C8A" w:rsidRDefault="0023416B" w:rsidP="0023416B">
            <w:pPr>
              <w:jc w:val="both"/>
              <w:rPr>
                <w:rFonts w:ascii="Arial" w:eastAsia="Calibri" w:hAnsi="Arial" w:cs="Arial"/>
                <w:sz w:val="22"/>
                <w:szCs w:val="22"/>
                <w:lang w:val="es-MX"/>
              </w:rPr>
            </w:pPr>
          </w:p>
          <w:p w14:paraId="20B80E4C" w14:textId="74A81281" w:rsidR="0023416B" w:rsidRPr="00875C8A" w:rsidRDefault="0023416B" w:rsidP="0049656B">
            <w:pPr>
              <w:pStyle w:val="Prrafodelista"/>
              <w:jc w:val="both"/>
              <w:rPr>
                <w:rFonts w:ascii="Arial" w:eastAsia="Calibri" w:hAnsi="Arial" w:cs="Arial"/>
                <w:sz w:val="22"/>
                <w:szCs w:val="22"/>
                <w:lang w:val="es-MX"/>
              </w:rPr>
            </w:pPr>
            <w:r w:rsidRPr="00875C8A">
              <w:rPr>
                <w:rFonts w:ascii="Arial" w:eastAsia="Calibri" w:hAnsi="Arial" w:cs="Arial"/>
                <w:sz w:val="22"/>
                <w:szCs w:val="22"/>
                <w:lang w:val="es-MX"/>
              </w:rPr>
              <w:t xml:space="preserve">Archivo </w:t>
            </w:r>
            <w:r w:rsidR="003806C2" w:rsidRPr="00875C8A">
              <w:rPr>
                <w:rFonts w:ascii="Arial" w:eastAsia="Calibri" w:hAnsi="Arial" w:cs="Arial"/>
                <w:sz w:val="22"/>
                <w:szCs w:val="22"/>
                <w:lang w:val="es-MX"/>
              </w:rPr>
              <w:t>en Word</w:t>
            </w:r>
            <w:r w:rsidRPr="00875C8A">
              <w:rPr>
                <w:rFonts w:ascii="Arial" w:eastAsia="Calibri" w:hAnsi="Arial" w:cs="Arial"/>
                <w:sz w:val="22"/>
                <w:szCs w:val="22"/>
                <w:lang w:val="es-MX"/>
              </w:rPr>
              <w:t xml:space="preserve"> </w:t>
            </w:r>
            <w:r w:rsidR="008B04D5" w:rsidRPr="00875C8A">
              <w:rPr>
                <w:rFonts w:ascii="Arial" w:eastAsia="Calibri" w:hAnsi="Arial" w:cs="Arial"/>
                <w:sz w:val="22"/>
                <w:szCs w:val="22"/>
                <w:lang w:val="es-MX"/>
              </w:rPr>
              <w:t>con:</w:t>
            </w:r>
          </w:p>
          <w:p w14:paraId="6C05F198" w14:textId="05869ED8" w:rsidR="0023416B" w:rsidRPr="00875C8A" w:rsidRDefault="0023416B" w:rsidP="0049656B">
            <w:pPr>
              <w:pStyle w:val="Prrafodelista"/>
              <w:numPr>
                <w:ilvl w:val="0"/>
                <w:numId w:val="2"/>
              </w:numPr>
              <w:ind w:left="72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875C8A">
              <w:rPr>
                <w:rFonts w:ascii="Arial" w:hAnsi="Arial" w:cs="Arial"/>
                <w:sz w:val="22"/>
                <w:szCs w:val="22"/>
              </w:rPr>
              <w:t>Carátula: datos de identificación del estudiante y de la institución educativa, plan de estudios, asignatura, nombre de la actividad y fecha de entrega centrada en la parte inferior.</w:t>
            </w:r>
            <w:r w:rsidRPr="00875C8A">
              <w:rPr>
                <w:rFonts w:ascii="Arial" w:hAnsi="Arial" w:cs="Arial"/>
                <w:sz w:val="22"/>
                <w:szCs w:val="22"/>
                <w:lang w:val="es-MX"/>
              </w:rPr>
              <w:t> </w:t>
            </w:r>
          </w:p>
          <w:p w14:paraId="3B124AE8" w14:textId="0894FD7D" w:rsidR="0023416B" w:rsidRPr="00875C8A" w:rsidRDefault="0023416B" w:rsidP="0049656B">
            <w:pPr>
              <w:pStyle w:val="Textocomentario"/>
              <w:numPr>
                <w:ilvl w:val="0"/>
                <w:numId w:val="2"/>
              </w:numPr>
              <w:ind w:left="720"/>
              <w:rPr>
                <w:rFonts w:ascii="Arial" w:hAnsi="Arial" w:cs="Arial"/>
                <w:sz w:val="22"/>
                <w:szCs w:val="22"/>
              </w:rPr>
            </w:pPr>
            <w:r w:rsidRPr="00875C8A">
              <w:rPr>
                <w:rFonts w:ascii="Arial" w:hAnsi="Arial" w:cs="Arial"/>
                <w:sz w:val="22"/>
                <w:szCs w:val="22"/>
              </w:rPr>
              <w:t xml:space="preserve">Texto: interlineado </w:t>
            </w:r>
            <w:r w:rsidR="003D5741" w:rsidRPr="00875C8A">
              <w:rPr>
                <w:rFonts w:ascii="Arial" w:hAnsi="Arial" w:cs="Arial"/>
                <w:sz w:val="22"/>
                <w:szCs w:val="22"/>
              </w:rPr>
              <w:t xml:space="preserve">de </w:t>
            </w:r>
            <w:r w:rsidRPr="00875C8A">
              <w:rPr>
                <w:rFonts w:ascii="Arial" w:hAnsi="Arial" w:cs="Arial"/>
                <w:sz w:val="22"/>
                <w:szCs w:val="22"/>
              </w:rPr>
              <w:t>1.5 líneas.</w:t>
            </w:r>
            <w:r w:rsidRPr="00875C8A">
              <w:rPr>
                <w:rFonts w:ascii="Arial" w:hAnsi="Arial" w:cs="Arial"/>
                <w:sz w:val="22"/>
                <w:szCs w:val="22"/>
                <w:lang w:val="es-MX"/>
              </w:rPr>
              <w:t> </w:t>
            </w:r>
          </w:p>
          <w:p w14:paraId="47D07555" w14:textId="77777777" w:rsidR="0023416B" w:rsidRPr="00875C8A" w:rsidRDefault="0023416B" w:rsidP="0049656B">
            <w:pPr>
              <w:pStyle w:val="Textocomentario"/>
              <w:numPr>
                <w:ilvl w:val="0"/>
                <w:numId w:val="2"/>
              </w:numPr>
              <w:ind w:left="720"/>
              <w:rPr>
                <w:rFonts w:ascii="Arial" w:hAnsi="Arial" w:cs="Arial"/>
                <w:sz w:val="22"/>
                <w:szCs w:val="22"/>
              </w:rPr>
            </w:pPr>
            <w:r w:rsidRPr="00875C8A">
              <w:rPr>
                <w:rFonts w:ascii="Arial" w:hAnsi="Arial" w:cs="Arial"/>
                <w:sz w:val="22"/>
                <w:szCs w:val="22"/>
              </w:rPr>
              <w:t>Fuente: Arial.</w:t>
            </w:r>
            <w:r w:rsidRPr="00875C8A">
              <w:rPr>
                <w:rFonts w:ascii="Arial" w:hAnsi="Arial" w:cs="Arial"/>
                <w:sz w:val="22"/>
                <w:szCs w:val="22"/>
                <w:lang w:val="es-MX"/>
              </w:rPr>
              <w:t> </w:t>
            </w:r>
          </w:p>
          <w:p w14:paraId="2332098F" w14:textId="77777777" w:rsidR="0023416B" w:rsidRPr="00875C8A" w:rsidRDefault="0023416B" w:rsidP="0049656B">
            <w:pPr>
              <w:pStyle w:val="Textocomentario"/>
              <w:numPr>
                <w:ilvl w:val="0"/>
                <w:numId w:val="2"/>
              </w:numPr>
              <w:ind w:left="720"/>
              <w:rPr>
                <w:rFonts w:ascii="Arial" w:hAnsi="Arial" w:cs="Arial"/>
                <w:sz w:val="22"/>
                <w:szCs w:val="22"/>
              </w:rPr>
            </w:pPr>
            <w:r w:rsidRPr="00875C8A">
              <w:rPr>
                <w:rFonts w:ascii="Arial" w:hAnsi="Arial" w:cs="Arial"/>
                <w:sz w:val="22"/>
                <w:szCs w:val="22"/>
              </w:rPr>
              <w:t>Tamaño:</w:t>
            </w:r>
            <w:r w:rsidRPr="00875C8A">
              <w:rPr>
                <w:rFonts w:ascii="Arial" w:hAnsi="Arial" w:cs="Arial"/>
                <w:sz w:val="22"/>
                <w:szCs w:val="22"/>
                <w:lang w:val="es-MX"/>
              </w:rPr>
              <w:t> </w:t>
            </w:r>
          </w:p>
          <w:p w14:paraId="51A577F5" w14:textId="0CE486C4" w:rsidR="0023416B" w:rsidRPr="00875C8A" w:rsidRDefault="0023416B" w:rsidP="0049656B">
            <w:pPr>
              <w:pStyle w:val="Textocomentario"/>
              <w:numPr>
                <w:ilvl w:val="0"/>
                <w:numId w:val="30"/>
              </w:numPr>
              <w:ind w:left="1080"/>
              <w:rPr>
                <w:rFonts w:ascii="Arial" w:hAnsi="Arial" w:cs="Arial"/>
                <w:sz w:val="22"/>
                <w:szCs w:val="22"/>
              </w:rPr>
            </w:pPr>
            <w:r w:rsidRPr="00875C8A">
              <w:rPr>
                <w:rFonts w:ascii="Arial" w:hAnsi="Arial" w:cs="Arial"/>
                <w:sz w:val="22"/>
                <w:szCs w:val="22"/>
              </w:rPr>
              <w:t>Títulos: 1</w:t>
            </w:r>
            <w:r w:rsidR="00FD1F4E" w:rsidRPr="00875C8A">
              <w:rPr>
                <w:rFonts w:ascii="Arial" w:hAnsi="Arial" w:cs="Arial"/>
                <w:sz w:val="22"/>
                <w:szCs w:val="22"/>
              </w:rPr>
              <w:t>4</w:t>
            </w:r>
            <w:r w:rsidRPr="00875C8A">
              <w:rPr>
                <w:rFonts w:ascii="Arial" w:hAnsi="Arial" w:cs="Arial"/>
                <w:sz w:val="22"/>
                <w:szCs w:val="22"/>
              </w:rPr>
              <w:t xml:space="preserve"> puntos, mayúsculas, negritas y centrado.</w:t>
            </w:r>
            <w:r w:rsidRPr="00875C8A">
              <w:rPr>
                <w:rFonts w:ascii="Arial" w:hAnsi="Arial" w:cs="Arial"/>
                <w:sz w:val="22"/>
                <w:szCs w:val="22"/>
                <w:lang w:val="es-MX"/>
              </w:rPr>
              <w:t> </w:t>
            </w:r>
          </w:p>
          <w:p w14:paraId="53F7D702" w14:textId="0703D592" w:rsidR="0023416B" w:rsidRPr="00875C8A" w:rsidRDefault="0023416B" w:rsidP="0049656B">
            <w:pPr>
              <w:pStyle w:val="Textocomentario"/>
              <w:numPr>
                <w:ilvl w:val="0"/>
                <w:numId w:val="30"/>
              </w:numPr>
              <w:ind w:left="1080"/>
              <w:rPr>
                <w:rFonts w:ascii="Arial" w:hAnsi="Arial" w:cs="Arial"/>
                <w:sz w:val="22"/>
                <w:szCs w:val="22"/>
              </w:rPr>
            </w:pPr>
            <w:r w:rsidRPr="00875C8A">
              <w:rPr>
                <w:rFonts w:ascii="Arial" w:hAnsi="Arial" w:cs="Arial"/>
                <w:sz w:val="22"/>
                <w:szCs w:val="22"/>
              </w:rPr>
              <w:t>Subtítulos: 1</w:t>
            </w:r>
            <w:r w:rsidR="00FD1F4E" w:rsidRPr="00875C8A">
              <w:rPr>
                <w:rFonts w:ascii="Arial" w:hAnsi="Arial" w:cs="Arial"/>
                <w:sz w:val="22"/>
                <w:szCs w:val="22"/>
              </w:rPr>
              <w:t>2</w:t>
            </w:r>
            <w:r w:rsidRPr="00875C8A">
              <w:rPr>
                <w:rFonts w:ascii="Arial" w:hAnsi="Arial" w:cs="Arial"/>
                <w:sz w:val="22"/>
                <w:szCs w:val="22"/>
              </w:rPr>
              <w:t xml:space="preserve"> puntos, en altas y bajas, negritas y alineado a la izquierda.</w:t>
            </w:r>
            <w:r w:rsidRPr="00875C8A">
              <w:rPr>
                <w:rFonts w:ascii="Arial" w:hAnsi="Arial" w:cs="Arial"/>
                <w:sz w:val="22"/>
                <w:szCs w:val="22"/>
                <w:lang w:val="es-MX"/>
              </w:rPr>
              <w:t> </w:t>
            </w:r>
          </w:p>
          <w:p w14:paraId="66003BDE" w14:textId="77777777" w:rsidR="0023416B" w:rsidRPr="00875C8A" w:rsidRDefault="0023416B" w:rsidP="0049656B">
            <w:pPr>
              <w:pStyle w:val="Textocomentario"/>
              <w:ind w:left="360"/>
              <w:rPr>
                <w:rFonts w:ascii="Arial" w:hAnsi="Arial" w:cs="Arial"/>
                <w:sz w:val="22"/>
                <w:szCs w:val="22"/>
              </w:rPr>
            </w:pPr>
            <w:r w:rsidRPr="00875C8A">
              <w:rPr>
                <w:rFonts w:ascii="Arial" w:hAnsi="Arial" w:cs="Arial"/>
                <w:sz w:val="22"/>
                <w:szCs w:val="22"/>
              </w:rPr>
              <w:t>5. Contenido: 12 puntos, color negro, texto justificado, en altas y bajas.</w:t>
            </w:r>
            <w:r w:rsidRPr="00875C8A">
              <w:rPr>
                <w:rFonts w:ascii="Arial" w:hAnsi="Arial" w:cs="Arial"/>
                <w:sz w:val="22"/>
                <w:szCs w:val="22"/>
                <w:lang w:val="es-MX"/>
              </w:rPr>
              <w:t> </w:t>
            </w:r>
          </w:p>
          <w:p w14:paraId="2D10385A" w14:textId="6687A5F5" w:rsidR="009178AB" w:rsidRPr="00875C8A" w:rsidRDefault="0023416B" w:rsidP="0049656B">
            <w:pPr>
              <w:ind w:left="360"/>
              <w:jc w:val="both"/>
              <w:rPr>
                <w:rFonts w:ascii="Arial" w:eastAsia="Calibri" w:hAnsi="Arial" w:cs="Arial"/>
                <w:sz w:val="22"/>
                <w:szCs w:val="22"/>
                <w:lang w:val="es-MX"/>
              </w:rPr>
            </w:pPr>
            <w:r w:rsidRPr="00875C8A">
              <w:rPr>
                <w:rFonts w:ascii="Arial" w:hAnsi="Arial" w:cs="Arial"/>
                <w:sz w:val="22"/>
                <w:szCs w:val="22"/>
              </w:rPr>
              <w:t>6. Ortografía y redacción coherente.</w:t>
            </w:r>
          </w:p>
          <w:p w14:paraId="07530282" w14:textId="77777777" w:rsidR="00C318C8" w:rsidRPr="00875C8A" w:rsidRDefault="00C318C8" w:rsidP="005D67CF">
            <w:pPr>
              <w:jc w:val="both"/>
              <w:rPr>
                <w:rFonts w:ascii="Arial" w:eastAsia="Calibri" w:hAnsi="Arial" w:cs="Arial"/>
                <w:sz w:val="22"/>
                <w:szCs w:val="22"/>
                <w:lang w:val="es-MX"/>
              </w:rPr>
            </w:pPr>
          </w:p>
          <w:p w14:paraId="7D710C04" w14:textId="334013A1" w:rsidR="00A921C4" w:rsidRPr="00875C8A" w:rsidRDefault="009178AB" w:rsidP="005D67CF">
            <w:pPr>
              <w:jc w:val="both"/>
              <w:rPr>
                <w:rFonts w:ascii="Arial" w:eastAsia="Calibri" w:hAnsi="Arial" w:cs="Arial"/>
                <w:sz w:val="22"/>
                <w:szCs w:val="22"/>
                <w:lang w:val="es-MX"/>
              </w:rPr>
            </w:pPr>
            <w:r w:rsidRPr="00875C8A">
              <w:rPr>
                <w:rFonts w:ascii="Arial" w:eastAsia="Calibri" w:hAnsi="Arial" w:cs="Arial"/>
                <w:sz w:val="22"/>
                <w:szCs w:val="22"/>
                <w:lang w:val="es-MX"/>
              </w:rPr>
              <w:t>Requisitos de fondo (revisar r</w:t>
            </w:r>
            <w:r w:rsidR="009A0E2D" w:rsidRPr="00875C8A">
              <w:rPr>
                <w:rFonts w:ascii="Arial" w:eastAsia="Calibri" w:hAnsi="Arial" w:cs="Arial"/>
                <w:sz w:val="22"/>
                <w:szCs w:val="22"/>
                <w:lang w:val="es-MX"/>
              </w:rPr>
              <w:t>ú</w:t>
            </w:r>
            <w:r w:rsidRPr="00875C8A">
              <w:rPr>
                <w:rFonts w:ascii="Arial" w:eastAsia="Calibri" w:hAnsi="Arial" w:cs="Arial"/>
                <w:sz w:val="22"/>
                <w:szCs w:val="22"/>
                <w:lang w:val="es-MX"/>
              </w:rPr>
              <w:t>brica)</w:t>
            </w:r>
            <w:r w:rsidR="00263D4B" w:rsidRPr="00875C8A">
              <w:rPr>
                <w:rFonts w:ascii="Arial" w:eastAsia="Calibri" w:hAnsi="Arial" w:cs="Arial"/>
                <w:sz w:val="22"/>
                <w:szCs w:val="22"/>
                <w:lang w:val="es-MX"/>
              </w:rPr>
              <w:t>.</w:t>
            </w:r>
          </w:p>
          <w:p w14:paraId="2EE19632" w14:textId="5A90BB5F" w:rsidR="005D67CF" w:rsidRPr="00875C8A" w:rsidRDefault="005D67CF" w:rsidP="005D67CF">
            <w:pPr>
              <w:jc w:val="both"/>
              <w:rPr>
                <w:rFonts w:ascii="Arial" w:eastAsia="Calibri" w:hAnsi="Arial" w:cs="Arial"/>
                <w:sz w:val="22"/>
                <w:szCs w:val="22"/>
                <w:lang w:val="es-MX"/>
              </w:rPr>
            </w:pPr>
          </w:p>
        </w:tc>
      </w:tr>
      <w:tr w:rsidR="00B915F6" w:rsidRPr="00875C8A" w14:paraId="27B5D9CF" w14:textId="77777777" w:rsidTr="4B69910A">
        <w:trPr>
          <w:jc w:val="center"/>
        </w:trPr>
        <w:tc>
          <w:tcPr>
            <w:tcW w:w="10593" w:type="dxa"/>
            <w:gridSpan w:val="2"/>
            <w:shd w:val="clear" w:color="auto" w:fill="auto"/>
          </w:tcPr>
          <w:p w14:paraId="36925AE5" w14:textId="6130C264" w:rsidR="00207AFE" w:rsidRPr="00875C8A" w:rsidRDefault="00A921C4" w:rsidP="00207AFE">
            <w:pPr>
              <w:spacing w:line="276" w:lineRule="auto"/>
              <w:jc w:val="center"/>
              <w:rPr>
                <w:rFonts w:ascii="Arial" w:eastAsia="Calibri" w:hAnsi="Arial" w:cs="Arial"/>
                <w:b/>
                <w:color w:val="530A31"/>
                <w:sz w:val="22"/>
                <w:szCs w:val="22"/>
                <w:lang w:val="es-MX"/>
              </w:rPr>
            </w:pPr>
            <w:r w:rsidRPr="00875C8A">
              <w:rPr>
                <w:rFonts w:ascii="Arial" w:eastAsia="Calibri" w:hAnsi="Arial" w:cs="Arial"/>
                <w:b/>
                <w:color w:val="530A31"/>
                <w:sz w:val="22"/>
                <w:szCs w:val="22"/>
                <w:lang w:val="es-MX"/>
              </w:rPr>
              <w:t xml:space="preserve">Indicaciones de la actividad </w:t>
            </w:r>
          </w:p>
        </w:tc>
      </w:tr>
      <w:tr w:rsidR="00A921C4" w:rsidRPr="00875C8A" w14:paraId="2CCD4F19" w14:textId="77777777" w:rsidTr="4B69910A">
        <w:trPr>
          <w:jc w:val="center"/>
        </w:trPr>
        <w:tc>
          <w:tcPr>
            <w:tcW w:w="10593" w:type="dxa"/>
            <w:gridSpan w:val="2"/>
            <w:shd w:val="clear" w:color="auto" w:fill="auto"/>
          </w:tcPr>
          <w:p w14:paraId="5C6CEAA9" w14:textId="655EFD87" w:rsidR="008A0B1A" w:rsidRPr="00875C8A" w:rsidRDefault="00720C58" w:rsidP="00720C58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bookmarkStart w:id="3" w:name="_Hlk145074861"/>
            <w:r w:rsidRPr="00875C8A">
              <w:rPr>
                <w:rFonts w:ascii="Arial" w:eastAsia="Calibri" w:hAnsi="Arial" w:cs="Arial"/>
                <w:sz w:val="22"/>
                <w:szCs w:val="22"/>
                <w:lang w:val="es-MX"/>
              </w:rPr>
              <w:t xml:space="preserve">Una vez estudiados </w:t>
            </w:r>
            <w:r w:rsidR="00FD1F4E" w:rsidRPr="00875C8A">
              <w:rPr>
                <w:rFonts w:ascii="Arial" w:eastAsia="Calibri" w:hAnsi="Arial" w:cs="Arial"/>
                <w:sz w:val="22"/>
                <w:szCs w:val="22"/>
                <w:lang w:val="es-MX"/>
              </w:rPr>
              <w:t>los temas</w:t>
            </w:r>
            <w:r w:rsidR="00CE7DDD" w:rsidRPr="00875C8A">
              <w:rPr>
                <w:rFonts w:ascii="Arial" w:eastAsia="Calibri" w:hAnsi="Arial" w:cs="Arial"/>
                <w:sz w:val="22"/>
                <w:szCs w:val="22"/>
                <w:lang w:val="es-MX"/>
              </w:rPr>
              <w:t xml:space="preserve"> y subtemas </w:t>
            </w:r>
            <w:r w:rsidRPr="00875C8A">
              <w:rPr>
                <w:rFonts w:ascii="Arial" w:eastAsia="Calibri" w:hAnsi="Arial" w:cs="Arial"/>
                <w:sz w:val="22"/>
                <w:szCs w:val="22"/>
                <w:lang w:val="es-MX"/>
              </w:rPr>
              <w:t>correspondientes al</w:t>
            </w:r>
            <w:r w:rsidR="00FD1F4E" w:rsidRPr="00875C8A">
              <w:rPr>
                <w:rFonts w:ascii="Arial" w:eastAsia="Calibri" w:hAnsi="Arial" w:cs="Arial"/>
                <w:sz w:val="22"/>
                <w:szCs w:val="22"/>
                <w:lang w:val="es-MX"/>
              </w:rPr>
              <w:t xml:space="preserve"> </w:t>
            </w:r>
            <w:r w:rsidR="002D2689" w:rsidRPr="00875C8A">
              <w:rPr>
                <w:rFonts w:ascii="Arial" w:hAnsi="Arial" w:cs="Arial"/>
                <w:sz w:val="22"/>
                <w:szCs w:val="22"/>
              </w:rPr>
              <w:t>2.1 Bases del costeo absorbente</w:t>
            </w:r>
            <w:r w:rsidR="00EB5346" w:rsidRPr="00875C8A">
              <w:rPr>
                <w:rFonts w:ascii="Arial" w:hAnsi="Arial" w:cs="Arial"/>
                <w:sz w:val="22"/>
                <w:szCs w:val="22"/>
              </w:rPr>
              <w:t>,</w:t>
            </w:r>
            <w:r w:rsidR="002D2689" w:rsidRPr="00875C8A">
              <w:rPr>
                <w:rFonts w:ascii="Arial" w:hAnsi="Arial" w:cs="Arial"/>
                <w:sz w:val="22"/>
                <w:szCs w:val="22"/>
              </w:rPr>
              <w:t xml:space="preserve"> costeo directo y 2.2 Diferencias y semejanzas del costeo absorbente y el </w:t>
            </w:r>
            <w:bookmarkStart w:id="4" w:name="_Int_BJhgbCXr"/>
            <w:proofErr w:type="spellStart"/>
            <w:r w:rsidR="002D2689" w:rsidRPr="00875C8A">
              <w:rPr>
                <w:rFonts w:ascii="Arial" w:hAnsi="Arial" w:cs="Arial"/>
                <w:sz w:val="22"/>
                <w:szCs w:val="22"/>
              </w:rPr>
              <w:t>costeo</w:t>
            </w:r>
            <w:bookmarkEnd w:id="4"/>
            <w:proofErr w:type="spellEnd"/>
            <w:r w:rsidR="002D2689" w:rsidRPr="00875C8A">
              <w:rPr>
                <w:rFonts w:ascii="Arial" w:hAnsi="Arial" w:cs="Arial"/>
                <w:sz w:val="22"/>
                <w:szCs w:val="22"/>
              </w:rPr>
              <w:t xml:space="preserve"> directo</w:t>
            </w:r>
            <w:r w:rsidRPr="00875C8A">
              <w:rPr>
                <w:rFonts w:ascii="Arial" w:hAnsi="Arial" w:cs="Arial"/>
                <w:sz w:val="22"/>
                <w:szCs w:val="22"/>
              </w:rPr>
              <w:t>, realiza lo siguiente:</w:t>
            </w:r>
          </w:p>
          <w:p w14:paraId="053C36B7" w14:textId="77777777" w:rsidR="00CD36FC" w:rsidRPr="00875C8A" w:rsidRDefault="00CD36FC" w:rsidP="00720C58">
            <w:pPr>
              <w:spacing w:line="276" w:lineRule="auto"/>
              <w:jc w:val="both"/>
              <w:rPr>
                <w:rFonts w:ascii="Arial" w:eastAsia="Calibri" w:hAnsi="Arial" w:cs="Arial"/>
                <w:sz w:val="22"/>
                <w:szCs w:val="22"/>
              </w:rPr>
            </w:pPr>
          </w:p>
          <w:p w14:paraId="49030AF8" w14:textId="03580418" w:rsidR="00E0299D" w:rsidRPr="00875C8A" w:rsidRDefault="00E0299D" w:rsidP="00A4604C">
            <w:pPr>
              <w:pStyle w:val="Prrafodelista"/>
              <w:numPr>
                <w:ilvl w:val="0"/>
                <w:numId w:val="7"/>
              </w:numPr>
              <w:spacing w:line="276" w:lineRule="auto"/>
              <w:jc w:val="both"/>
              <w:rPr>
                <w:rFonts w:ascii="Arial" w:eastAsia="Calibri" w:hAnsi="Arial" w:cs="Arial"/>
                <w:sz w:val="22"/>
                <w:szCs w:val="22"/>
                <w:lang w:val="es-MX"/>
              </w:rPr>
            </w:pPr>
            <w:r w:rsidRPr="00875C8A">
              <w:rPr>
                <w:rFonts w:ascii="Arial" w:eastAsia="Calibri" w:hAnsi="Arial" w:cs="Arial"/>
                <w:sz w:val="22"/>
                <w:szCs w:val="22"/>
                <w:lang w:val="es-MX"/>
              </w:rPr>
              <w:t>E</w:t>
            </w:r>
            <w:r w:rsidR="00BA59AC" w:rsidRPr="00875C8A">
              <w:rPr>
                <w:rFonts w:ascii="Arial" w:eastAsia="Calibri" w:hAnsi="Arial" w:cs="Arial"/>
                <w:sz w:val="22"/>
                <w:szCs w:val="22"/>
                <w:lang w:val="es-MX"/>
              </w:rPr>
              <w:t>labora un</w:t>
            </w:r>
            <w:r w:rsidR="00683100" w:rsidRPr="00875C8A">
              <w:rPr>
                <w:rFonts w:ascii="Arial" w:eastAsia="Calibri" w:hAnsi="Arial" w:cs="Arial"/>
                <w:sz w:val="22"/>
                <w:szCs w:val="22"/>
                <w:lang w:val="es-MX"/>
              </w:rPr>
              <w:t xml:space="preserve"> ensayo </w:t>
            </w:r>
            <w:r w:rsidR="00BA59AC" w:rsidRPr="00875C8A">
              <w:rPr>
                <w:rFonts w:ascii="Arial" w:eastAsia="Calibri" w:hAnsi="Arial" w:cs="Arial"/>
                <w:sz w:val="22"/>
                <w:szCs w:val="22"/>
                <w:lang w:val="es-MX"/>
              </w:rPr>
              <w:t>en</w:t>
            </w:r>
            <w:r w:rsidR="00720C58" w:rsidRPr="00875C8A">
              <w:rPr>
                <w:rFonts w:ascii="Arial" w:eastAsia="Calibri" w:hAnsi="Arial" w:cs="Arial"/>
                <w:sz w:val="22"/>
                <w:szCs w:val="22"/>
                <w:lang w:val="es-MX"/>
              </w:rPr>
              <w:t xml:space="preserve"> un documento</w:t>
            </w:r>
            <w:r w:rsidR="00BA59AC" w:rsidRPr="00875C8A">
              <w:rPr>
                <w:rFonts w:ascii="Arial" w:eastAsia="Calibri" w:hAnsi="Arial" w:cs="Arial"/>
                <w:sz w:val="22"/>
                <w:szCs w:val="22"/>
                <w:lang w:val="es-MX"/>
              </w:rPr>
              <w:t xml:space="preserve"> </w:t>
            </w:r>
            <w:r w:rsidR="00EB5346" w:rsidRPr="00875C8A">
              <w:rPr>
                <w:rFonts w:ascii="Arial" w:eastAsia="Calibri" w:hAnsi="Arial" w:cs="Arial"/>
                <w:sz w:val="22"/>
                <w:szCs w:val="22"/>
                <w:lang w:val="es-MX"/>
              </w:rPr>
              <w:t xml:space="preserve">en </w:t>
            </w:r>
            <w:r w:rsidR="003806C2" w:rsidRPr="00875C8A">
              <w:rPr>
                <w:rFonts w:ascii="Arial" w:eastAsia="Calibri" w:hAnsi="Arial" w:cs="Arial"/>
                <w:sz w:val="22"/>
                <w:szCs w:val="22"/>
                <w:lang w:val="es-MX"/>
              </w:rPr>
              <w:t>Word</w:t>
            </w:r>
            <w:r w:rsidR="004D5769" w:rsidRPr="00875C8A">
              <w:rPr>
                <w:rFonts w:ascii="Arial" w:hAnsi="Arial" w:cs="Arial"/>
                <w:sz w:val="22"/>
                <w:szCs w:val="22"/>
                <w:lang w:val="es-MX"/>
              </w:rPr>
              <w:t xml:space="preserve"> </w:t>
            </w:r>
            <w:r w:rsidR="00EB5346" w:rsidRPr="00875C8A">
              <w:rPr>
                <w:rFonts w:ascii="Arial" w:hAnsi="Arial" w:cs="Arial"/>
                <w:sz w:val="22"/>
                <w:szCs w:val="22"/>
                <w:lang w:val="es-MX"/>
              </w:rPr>
              <w:t>donde exp</w:t>
            </w:r>
            <w:r w:rsidR="75D7592A" w:rsidRPr="00875C8A">
              <w:rPr>
                <w:rFonts w:ascii="Arial" w:hAnsi="Arial" w:cs="Arial"/>
                <w:sz w:val="22"/>
                <w:szCs w:val="22"/>
                <w:lang w:val="es-MX"/>
              </w:rPr>
              <w:t>ongas y argumentes</w:t>
            </w:r>
            <w:r w:rsidR="00EB5346" w:rsidRPr="00875C8A">
              <w:rPr>
                <w:rFonts w:ascii="Arial" w:hAnsi="Arial" w:cs="Arial"/>
                <w:sz w:val="22"/>
                <w:szCs w:val="22"/>
                <w:lang w:val="es-MX"/>
              </w:rPr>
              <w:t xml:space="preserve"> </w:t>
            </w:r>
            <w:r w:rsidR="58E283B7" w:rsidRPr="00875C8A">
              <w:rPr>
                <w:rFonts w:ascii="Arial" w:hAnsi="Arial" w:cs="Arial"/>
                <w:sz w:val="22"/>
                <w:szCs w:val="22"/>
                <w:lang w:val="es-MX"/>
              </w:rPr>
              <w:t>cuáles son</w:t>
            </w:r>
            <w:r w:rsidR="001F48C9" w:rsidRPr="00875C8A">
              <w:rPr>
                <w:rFonts w:ascii="Arial" w:hAnsi="Arial" w:cs="Arial"/>
                <w:sz w:val="22"/>
                <w:szCs w:val="22"/>
                <w:lang w:val="es-MX"/>
              </w:rPr>
              <w:t xml:space="preserve"> las bases del costeo absorbente y costeo directo</w:t>
            </w:r>
            <w:r w:rsidR="00EB5346" w:rsidRPr="00875C8A">
              <w:rPr>
                <w:rFonts w:ascii="Arial" w:hAnsi="Arial" w:cs="Arial"/>
                <w:sz w:val="22"/>
                <w:szCs w:val="22"/>
              </w:rPr>
              <w:t>,</w:t>
            </w:r>
            <w:r w:rsidR="34131C53" w:rsidRPr="00875C8A">
              <w:rPr>
                <w:rFonts w:ascii="Arial" w:hAnsi="Arial" w:cs="Arial"/>
                <w:sz w:val="22"/>
                <w:szCs w:val="22"/>
              </w:rPr>
              <w:t xml:space="preserve"> así como su importancia como método de la contabilidad. También, analiza</w:t>
            </w:r>
            <w:r w:rsidR="00EB5346" w:rsidRPr="00875C8A">
              <w:rPr>
                <w:rFonts w:ascii="Arial" w:hAnsi="Arial" w:cs="Arial"/>
                <w:sz w:val="22"/>
                <w:szCs w:val="22"/>
              </w:rPr>
              <w:t xml:space="preserve"> los</w:t>
            </w:r>
            <w:r w:rsidR="009A0E2D" w:rsidRPr="00875C8A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1F48C9" w:rsidRPr="00875C8A">
              <w:rPr>
                <w:rFonts w:ascii="Arial" w:hAnsi="Arial" w:cs="Arial"/>
                <w:sz w:val="22"/>
                <w:szCs w:val="22"/>
              </w:rPr>
              <w:t xml:space="preserve">diferencias y semejanzas que existen </w:t>
            </w:r>
            <w:r w:rsidR="1F937979" w:rsidRPr="00875C8A">
              <w:rPr>
                <w:rFonts w:ascii="Arial" w:hAnsi="Arial" w:cs="Arial"/>
                <w:sz w:val="22"/>
                <w:szCs w:val="22"/>
              </w:rPr>
              <w:t>entre ambos tipos de costeo</w:t>
            </w:r>
            <w:r w:rsidR="3D8AD143" w:rsidRPr="00875C8A">
              <w:rPr>
                <w:rFonts w:ascii="Arial" w:hAnsi="Arial" w:cs="Arial"/>
                <w:sz w:val="22"/>
                <w:szCs w:val="22"/>
              </w:rPr>
              <w:t>,</w:t>
            </w:r>
            <w:r w:rsidR="1F937979" w:rsidRPr="00875C8A">
              <w:rPr>
                <w:rFonts w:ascii="Arial" w:hAnsi="Arial" w:cs="Arial"/>
                <w:sz w:val="22"/>
                <w:szCs w:val="22"/>
              </w:rPr>
              <w:t xml:space="preserve"> y </w:t>
            </w:r>
            <w:r w:rsidR="3D273EF9" w:rsidRPr="00875C8A">
              <w:rPr>
                <w:rFonts w:ascii="Arial" w:hAnsi="Arial" w:cs="Arial"/>
                <w:sz w:val="22"/>
                <w:szCs w:val="22"/>
              </w:rPr>
              <w:t>de acuerdo con</w:t>
            </w:r>
            <w:r w:rsidR="25FA0FDD" w:rsidRPr="00875C8A">
              <w:rPr>
                <w:rFonts w:ascii="Arial" w:hAnsi="Arial" w:cs="Arial"/>
                <w:sz w:val="22"/>
                <w:szCs w:val="22"/>
              </w:rPr>
              <w:t xml:space="preserve"> tu postura, determina como consideras que se complementan en </w:t>
            </w:r>
            <w:r w:rsidR="2B7039C8" w:rsidRPr="00875C8A">
              <w:rPr>
                <w:rFonts w:ascii="Arial" w:hAnsi="Arial" w:cs="Arial"/>
                <w:sz w:val="22"/>
                <w:szCs w:val="22"/>
              </w:rPr>
              <w:t xml:space="preserve">la práctica. </w:t>
            </w:r>
            <w:r w:rsidR="00EB5346" w:rsidRPr="00875C8A">
              <w:rPr>
                <w:rFonts w:ascii="Arial" w:hAnsi="Arial" w:cs="Arial"/>
                <w:sz w:val="22"/>
                <w:szCs w:val="22"/>
                <w:lang w:val="es-MX"/>
              </w:rPr>
              <w:t xml:space="preserve">  </w:t>
            </w:r>
          </w:p>
          <w:p w14:paraId="2679960A" w14:textId="75073C5D" w:rsidR="00E0299D" w:rsidRPr="00875C8A" w:rsidRDefault="00F62311" w:rsidP="00E0299D">
            <w:pPr>
              <w:pStyle w:val="Prrafodelista"/>
              <w:numPr>
                <w:ilvl w:val="0"/>
                <w:numId w:val="7"/>
              </w:numPr>
              <w:spacing w:line="276" w:lineRule="auto"/>
              <w:jc w:val="both"/>
              <w:rPr>
                <w:rStyle w:val="normaltextrun"/>
                <w:rFonts w:ascii="Arial" w:eastAsia="Calibri" w:hAnsi="Arial" w:cs="Arial"/>
                <w:sz w:val="22"/>
                <w:szCs w:val="22"/>
                <w:lang w:val="es-MX"/>
              </w:rPr>
            </w:pPr>
            <w:r w:rsidRPr="00875C8A">
              <w:rPr>
                <w:rFonts w:ascii="Arial" w:eastAsia="Calibri" w:hAnsi="Arial" w:cs="Arial"/>
                <w:sz w:val="22"/>
                <w:szCs w:val="22"/>
                <w:lang w:val="es-MX"/>
              </w:rPr>
              <w:t>El</w:t>
            </w:r>
            <w:r w:rsidR="00C318C8" w:rsidRPr="00875C8A">
              <w:rPr>
                <w:rFonts w:ascii="Arial" w:eastAsia="Calibri" w:hAnsi="Arial" w:cs="Arial"/>
                <w:sz w:val="22"/>
                <w:szCs w:val="22"/>
                <w:lang w:val="es-MX"/>
              </w:rPr>
              <w:t xml:space="preserve"> </w:t>
            </w:r>
            <w:r w:rsidR="003806C2" w:rsidRPr="00875C8A">
              <w:rPr>
                <w:rFonts w:ascii="Arial" w:eastAsia="Calibri" w:hAnsi="Arial" w:cs="Arial"/>
                <w:sz w:val="22"/>
                <w:szCs w:val="22"/>
                <w:lang w:val="es-MX"/>
              </w:rPr>
              <w:t>ensayo</w:t>
            </w:r>
            <w:r w:rsidR="00C318C8" w:rsidRPr="00875C8A">
              <w:rPr>
                <w:rFonts w:ascii="Arial" w:eastAsia="Calibri" w:hAnsi="Arial" w:cs="Arial"/>
                <w:sz w:val="22"/>
                <w:szCs w:val="22"/>
                <w:lang w:val="es-MX"/>
              </w:rPr>
              <w:t xml:space="preserve"> debe contar </w:t>
            </w:r>
            <w:r w:rsidR="00A26F0A" w:rsidRPr="00875C8A">
              <w:rPr>
                <w:rFonts w:ascii="Arial" w:eastAsia="Calibri" w:hAnsi="Arial" w:cs="Arial"/>
                <w:sz w:val="22"/>
                <w:szCs w:val="22"/>
                <w:lang w:val="es-MX"/>
              </w:rPr>
              <w:t xml:space="preserve">con 6 </w:t>
            </w:r>
            <w:r w:rsidR="00E0299D" w:rsidRPr="00875C8A">
              <w:rPr>
                <w:rFonts w:ascii="Arial" w:eastAsia="Calibri" w:hAnsi="Arial" w:cs="Arial"/>
                <w:sz w:val="22"/>
                <w:szCs w:val="22"/>
                <w:lang w:val="es-MX"/>
              </w:rPr>
              <w:t>cuartillas</w:t>
            </w:r>
            <w:r w:rsidRPr="00875C8A">
              <w:rPr>
                <w:rFonts w:ascii="Arial" w:eastAsia="Calibri" w:hAnsi="Arial" w:cs="Arial"/>
                <w:sz w:val="22"/>
                <w:szCs w:val="22"/>
                <w:lang w:val="es-MX"/>
              </w:rPr>
              <w:t>:</w:t>
            </w:r>
            <w:r w:rsidR="00891A62" w:rsidRPr="00875C8A">
              <w:rPr>
                <w:rFonts w:ascii="Arial" w:eastAsia="Calibri" w:hAnsi="Arial" w:cs="Arial"/>
                <w:sz w:val="22"/>
                <w:szCs w:val="22"/>
                <w:lang w:val="es-MX"/>
              </w:rPr>
              <w:t xml:space="preserve"> donde </w:t>
            </w:r>
            <w:r w:rsidR="00A26F0A" w:rsidRPr="00875C8A">
              <w:rPr>
                <w:rFonts w:ascii="Arial" w:eastAsia="Calibri" w:hAnsi="Arial" w:cs="Arial"/>
                <w:sz w:val="22"/>
                <w:szCs w:val="22"/>
                <w:lang w:val="es-MX"/>
              </w:rPr>
              <w:t>3</w:t>
            </w:r>
            <w:r w:rsidR="00891A62" w:rsidRPr="00875C8A">
              <w:rPr>
                <w:rFonts w:ascii="Arial" w:eastAsia="Calibri" w:hAnsi="Arial" w:cs="Arial"/>
                <w:sz w:val="22"/>
                <w:szCs w:val="22"/>
                <w:lang w:val="es-MX"/>
              </w:rPr>
              <w:t xml:space="preserve"> </w:t>
            </w:r>
            <w:r w:rsidR="00116883" w:rsidRPr="00875C8A">
              <w:rPr>
                <w:rFonts w:ascii="Arial" w:eastAsia="Calibri" w:hAnsi="Arial" w:cs="Arial"/>
                <w:sz w:val="22"/>
                <w:szCs w:val="22"/>
                <w:lang w:val="es-MX"/>
              </w:rPr>
              <w:t xml:space="preserve">correspondan al </w:t>
            </w:r>
            <w:r w:rsidR="00116883" w:rsidRPr="00875C8A">
              <w:rPr>
                <w:rFonts w:ascii="Arial" w:eastAsia="Calibri" w:hAnsi="Arial" w:cs="Arial"/>
                <w:b/>
                <w:sz w:val="22"/>
                <w:szCs w:val="22"/>
                <w:lang w:val="es-MX"/>
              </w:rPr>
              <w:t>Desarrollo</w:t>
            </w:r>
            <w:r w:rsidR="00891A62" w:rsidRPr="00875C8A">
              <w:rPr>
                <w:rFonts w:ascii="Arial" w:eastAsia="Calibri" w:hAnsi="Arial" w:cs="Arial"/>
                <w:sz w:val="22"/>
                <w:szCs w:val="22"/>
                <w:lang w:val="es-MX"/>
              </w:rPr>
              <w:t xml:space="preserve"> y las otras </w:t>
            </w:r>
            <w:r w:rsidR="00696225" w:rsidRPr="00875C8A">
              <w:rPr>
                <w:rFonts w:ascii="Arial" w:eastAsia="Calibri" w:hAnsi="Arial" w:cs="Arial"/>
                <w:sz w:val="22"/>
                <w:szCs w:val="22"/>
                <w:lang w:val="es-MX"/>
              </w:rPr>
              <w:t>3</w:t>
            </w:r>
            <w:r w:rsidR="00891A62" w:rsidRPr="00875C8A">
              <w:rPr>
                <w:rFonts w:ascii="Arial" w:eastAsia="Calibri" w:hAnsi="Arial" w:cs="Arial"/>
                <w:sz w:val="22"/>
                <w:szCs w:val="22"/>
                <w:lang w:val="es-MX"/>
              </w:rPr>
              <w:t xml:space="preserve"> </w:t>
            </w:r>
            <w:r w:rsidR="00116883" w:rsidRPr="00875C8A">
              <w:rPr>
                <w:rFonts w:ascii="Arial" w:eastAsia="Calibri" w:hAnsi="Arial" w:cs="Arial"/>
                <w:sz w:val="22"/>
                <w:szCs w:val="22"/>
                <w:lang w:val="es-MX"/>
              </w:rPr>
              <w:t>pertenezcan</w:t>
            </w:r>
            <w:r w:rsidR="00C318C8" w:rsidRPr="00875C8A">
              <w:rPr>
                <w:rFonts w:ascii="Arial" w:eastAsia="Calibri" w:hAnsi="Arial" w:cs="Arial"/>
                <w:sz w:val="22"/>
                <w:szCs w:val="22"/>
                <w:lang w:val="es-MX"/>
              </w:rPr>
              <w:t xml:space="preserve"> </w:t>
            </w:r>
            <w:r w:rsidR="006D44EE" w:rsidRPr="00875C8A">
              <w:rPr>
                <w:rFonts w:ascii="Arial" w:eastAsia="Calibri" w:hAnsi="Arial" w:cs="Arial"/>
                <w:sz w:val="22"/>
                <w:szCs w:val="22"/>
                <w:lang w:val="es-MX"/>
              </w:rPr>
              <w:t>a</w:t>
            </w:r>
            <w:r w:rsidR="00116883" w:rsidRPr="00875C8A">
              <w:rPr>
                <w:rFonts w:ascii="Arial" w:eastAsia="Calibri" w:hAnsi="Arial" w:cs="Arial"/>
                <w:sz w:val="22"/>
                <w:szCs w:val="22"/>
                <w:lang w:val="es-MX"/>
              </w:rPr>
              <w:t xml:space="preserve"> la</w:t>
            </w:r>
            <w:r w:rsidR="00891A62" w:rsidRPr="00875C8A">
              <w:rPr>
                <w:rFonts w:ascii="Arial" w:eastAsia="Calibri" w:hAnsi="Arial" w:cs="Arial"/>
                <w:sz w:val="22"/>
                <w:szCs w:val="22"/>
                <w:lang w:val="es-MX"/>
              </w:rPr>
              <w:t xml:space="preserve"> </w:t>
            </w:r>
            <w:r w:rsidR="00116883" w:rsidRPr="00875C8A">
              <w:rPr>
                <w:rFonts w:ascii="Arial" w:eastAsia="Calibri" w:hAnsi="Arial" w:cs="Arial"/>
                <w:b/>
                <w:sz w:val="22"/>
                <w:szCs w:val="22"/>
                <w:lang w:val="es-MX"/>
              </w:rPr>
              <w:t>I</w:t>
            </w:r>
            <w:r w:rsidR="00891A62" w:rsidRPr="00875C8A">
              <w:rPr>
                <w:rFonts w:ascii="Arial" w:eastAsia="Calibri" w:hAnsi="Arial" w:cs="Arial"/>
                <w:b/>
                <w:sz w:val="22"/>
                <w:szCs w:val="22"/>
                <w:lang w:val="es-MX"/>
              </w:rPr>
              <w:t>ntroducción</w:t>
            </w:r>
            <w:r w:rsidR="00E41C65" w:rsidRPr="00875C8A">
              <w:rPr>
                <w:rFonts w:ascii="Arial" w:eastAsia="Calibri" w:hAnsi="Arial" w:cs="Arial"/>
                <w:sz w:val="22"/>
                <w:szCs w:val="22"/>
                <w:lang w:val="es-MX"/>
              </w:rPr>
              <w:t xml:space="preserve">, </w:t>
            </w:r>
            <w:r w:rsidR="00116883" w:rsidRPr="00875C8A">
              <w:rPr>
                <w:rFonts w:ascii="Arial" w:eastAsia="Calibri" w:hAnsi="Arial" w:cs="Arial"/>
                <w:b/>
                <w:sz w:val="22"/>
                <w:szCs w:val="22"/>
                <w:lang w:val="es-MX"/>
              </w:rPr>
              <w:t>C</w:t>
            </w:r>
            <w:r w:rsidR="00891A62" w:rsidRPr="00875C8A">
              <w:rPr>
                <w:rFonts w:ascii="Arial" w:eastAsia="Calibri" w:hAnsi="Arial" w:cs="Arial"/>
                <w:b/>
                <w:sz w:val="22"/>
                <w:szCs w:val="22"/>
                <w:lang w:val="es-MX"/>
              </w:rPr>
              <w:t>onclusiones</w:t>
            </w:r>
            <w:r w:rsidR="00E41C65" w:rsidRPr="00875C8A">
              <w:rPr>
                <w:rFonts w:ascii="Arial" w:eastAsia="Calibri" w:hAnsi="Arial" w:cs="Arial"/>
                <w:b/>
                <w:sz w:val="22"/>
                <w:szCs w:val="22"/>
                <w:lang w:val="es-MX"/>
              </w:rPr>
              <w:t xml:space="preserve"> </w:t>
            </w:r>
            <w:r w:rsidR="00E41C65" w:rsidRPr="00875C8A">
              <w:rPr>
                <w:rFonts w:ascii="Arial" w:eastAsia="Calibri" w:hAnsi="Arial" w:cs="Arial"/>
                <w:sz w:val="22"/>
                <w:szCs w:val="22"/>
                <w:lang w:val="es-MX"/>
              </w:rPr>
              <w:t>y</w:t>
            </w:r>
            <w:r w:rsidR="008B6145" w:rsidRPr="00875C8A">
              <w:rPr>
                <w:rFonts w:ascii="Arial" w:eastAsia="Calibri" w:hAnsi="Arial" w:cs="Arial"/>
                <w:sz w:val="22"/>
                <w:szCs w:val="22"/>
                <w:lang w:val="es-MX"/>
              </w:rPr>
              <w:t xml:space="preserve"> </w:t>
            </w:r>
            <w:r w:rsidR="00116883" w:rsidRPr="00875C8A">
              <w:rPr>
                <w:rFonts w:ascii="Arial" w:eastAsia="Calibri" w:hAnsi="Arial" w:cs="Arial"/>
                <w:b/>
                <w:sz w:val="22"/>
                <w:szCs w:val="22"/>
                <w:lang w:val="es-MX"/>
              </w:rPr>
              <w:t>R</w:t>
            </w:r>
            <w:r w:rsidR="0049656B" w:rsidRPr="00875C8A">
              <w:rPr>
                <w:rFonts w:ascii="Arial" w:eastAsia="Calibri" w:hAnsi="Arial" w:cs="Arial"/>
                <w:b/>
                <w:sz w:val="22"/>
                <w:szCs w:val="22"/>
                <w:lang w:val="es-MX"/>
              </w:rPr>
              <w:t xml:space="preserve">eferencias </w:t>
            </w:r>
            <w:r w:rsidR="008B6145" w:rsidRPr="00875C8A">
              <w:rPr>
                <w:rFonts w:ascii="Arial" w:eastAsia="Calibri" w:hAnsi="Arial" w:cs="Arial"/>
                <w:b/>
                <w:sz w:val="22"/>
                <w:szCs w:val="22"/>
                <w:lang w:val="es-MX"/>
              </w:rPr>
              <w:t>bibliogr</w:t>
            </w:r>
            <w:r w:rsidR="0049656B" w:rsidRPr="00875C8A">
              <w:rPr>
                <w:rFonts w:ascii="Arial" w:eastAsia="Calibri" w:hAnsi="Arial" w:cs="Arial"/>
                <w:b/>
                <w:sz w:val="22"/>
                <w:szCs w:val="22"/>
                <w:lang w:val="es-MX"/>
              </w:rPr>
              <w:t>áficas</w:t>
            </w:r>
            <w:r w:rsidR="00192ADE" w:rsidRPr="00875C8A">
              <w:rPr>
                <w:rFonts w:ascii="Arial" w:eastAsia="Calibri" w:hAnsi="Arial" w:cs="Arial"/>
                <w:b/>
                <w:bCs/>
                <w:sz w:val="22"/>
                <w:szCs w:val="22"/>
                <w:lang w:val="es-MX"/>
              </w:rPr>
              <w:t xml:space="preserve"> </w:t>
            </w:r>
            <w:r w:rsidR="00192ADE" w:rsidRPr="00875C8A">
              <w:rPr>
                <w:rFonts w:ascii="Arial" w:eastAsia="Calibri" w:hAnsi="Arial" w:cs="Arial"/>
                <w:sz w:val="22"/>
                <w:szCs w:val="22"/>
                <w:lang w:val="es-MX"/>
              </w:rPr>
              <w:t>(mínimo 5 fuentes de consulta confiables)</w:t>
            </w:r>
            <w:r w:rsidR="009A0E2D" w:rsidRPr="00875C8A">
              <w:rPr>
                <w:rFonts w:ascii="Arial" w:eastAsia="Calibri" w:hAnsi="Arial" w:cs="Arial"/>
                <w:sz w:val="22"/>
                <w:szCs w:val="22"/>
                <w:lang w:val="es-MX"/>
              </w:rPr>
              <w:t xml:space="preserve">, esto último debe ir </w:t>
            </w:r>
            <w:r w:rsidR="0049656B" w:rsidRPr="00875C8A">
              <w:rPr>
                <w:rFonts w:ascii="Arial" w:hAnsi="Arial" w:cs="Arial"/>
                <w:sz w:val="22"/>
                <w:szCs w:val="22"/>
              </w:rPr>
              <w:t xml:space="preserve">en </w:t>
            </w:r>
            <w:r w:rsidR="004D5769" w:rsidRPr="00875C8A">
              <w:rPr>
                <w:rFonts w:ascii="Arial" w:hAnsi="Arial" w:cs="Arial"/>
                <w:sz w:val="22"/>
                <w:szCs w:val="22"/>
              </w:rPr>
              <w:t xml:space="preserve">formato </w:t>
            </w:r>
            <w:r w:rsidR="0049656B" w:rsidRPr="00875C8A">
              <w:rPr>
                <w:rFonts w:ascii="Arial" w:hAnsi="Arial" w:cs="Arial"/>
                <w:sz w:val="22"/>
                <w:szCs w:val="22"/>
              </w:rPr>
              <w:t xml:space="preserve">APA última edición, </w:t>
            </w:r>
            <w:r w:rsidR="0049656B" w:rsidRPr="00875C8A">
              <w:rPr>
                <w:rStyle w:val="normaltextrun"/>
                <w:rFonts w:ascii="Arial" w:hAnsi="Arial" w:cs="Arial"/>
                <w:bCs/>
                <w:sz w:val="22"/>
                <w:szCs w:val="22"/>
                <w:lang w:val="es-ES"/>
              </w:rPr>
              <w:t>en orden alfabético, con sangría francesa y sin enumerar.</w:t>
            </w:r>
            <w:r w:rsidR="00026242" w:rsidRPr="00875C8A">
              <w:rPr>
                <w:rStyle w:val="normaltextrun"/>
                <w:rFonts w:ascii="Arial" w:hAnsi="Arial" w:cs="Arial"/>
                <w:bCs/>
                <w:sz w:val="22"/>
                <w:szCs w:val="22"/>
                <w:lang w:val="es-ES"/>
              </w:rPr>
              <w:t xml:space="preserve"> </w:t>
            </w:r>
          </w:p>
          <w:p w14:paraId="3E88C06A" w14:textId="31A3B193" w:rsidR="00A84B09" w:rsidRPr="00875C8A" w:rsidRDefault="00E0299D" w:rsidP="00E0299D">
            <w:pPr>
              <w:pStyle w:val="Prrafodelista"/>
              <w:numPr>
                <w:ilvl w:val="0"/>
                <w:numId w:val="7"/>
              </w:numPr>
              <w:spacing w:line="276" w:lineRule="auto"/>
              <w:jc w:val="both"/>
              <w:rPr>
                <w:rFonts w:ascii="Arial" w:eastAsia="Calibri" w:hAnsi="Arial" w:cs="Arial"/>
                <w:sz w:val="22"/>
                <w:szCs w:val="22"/>
                <w:lang w:val="es-MX"/>
              </w:rPr>
            </w:pPr>
            <w:r w:rsidRPr="00875C8A">
              <w:rPr>
                <w:rFonts w:ascii="Arial" w:hAnsi="Arial" w:cs="Arial"/>
                <w:sz w:val="22"/>
                <w:szCs w:val="22"/>
              </w:rPr>
              <w:t>El ensayo debe contener citas</w:t>
            </w:r>
            <w:r w:rsidR="00A84B09" w:rsidRPr="00875C8A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7A7988" w:rsidRPr="00875C8A">
              <w:rPr>
                <w:rFonts w:ascii="Arial" w:hAnsi="Arial" w:cs="Arial"/>
                <w:sz w:val="22"/>
                <w:szCs w:val="22"/>
              </w:rPr>
              <w:t>en APA última edición</w:t>
            </w:r>
            <w:r w:rsidR="00116883" w:rsidRPr="00875C8A">
              <w:rPr>
                <w:rFonts w:ascii="Arial" w:hAnsi="Arial" w:cs="Arial"/>
                <w:sz w:val="22"/>
                <w:szCs w:val="22"/>
              </w:rPr>
              <w:t xml:space="preserve"> (mínimo </w:t>
            </w:r>
            <w:r w:rsidR="00192ADE" w:rsidRPr="00875C8A">
              <w:rPr>
                <w:rFonts w:ascii="Arial" w:hAnsi="Arial" w:cs="Arial"/>
                <w:sz w:val="22"/>
                <w:szCs w:val="22"/>
              </w:rPr>
              <w:t>5</w:t>
            </w:r>
            <w:r w:rsidR="00116883" w:rsidRPr="00875C8A">
              <w:rPr>
                <w:rFonts w:ascii="Arial" w:hAnsi="Arial" w:cs="Arial"/>
                <w:sz w:val="22"/>
                <w:szCs w:val="22"/>
              </w:rPr>
              <w:t xml:space="preserve"> citas)</w:t>
            </w:r>
            <w:r w:rsidR="00192ADE" w:rsidRPr="00875C8A">
              <w:rPr>
                <w:rFonts w:ascii="Arial" w:hAnsi="Arial" w:cs="Arial"/>
                <w:sz w:val="22"/>
                <w:szCs w:val="22"/>
              </w:rPr>
              <w:t xml:space="preserve">, mismas que deberán </w:t>
            </w:r>
            <w:r w:rsidR="00116883" w:rsidRPr="00875C8A">
              <w:rPr>
                <w:rFonts w:ascii="Arial" w:hAnsi="Arial" w:cs="Arial"/>
                <w:sz w:val="22"/>
                <w:szCs w:val="22"/>
              </w:rPr>
              <w:t xml:space="preserve">corresponder con </w:t>
            </w:r>
            <w:r w:rsidR="00F73A55" w:rsidRPr="00875C8A">
              <w:rPr>
                <w:rFonts w:ascii="Arial" w:hAnsi="Arial" w:cs="Arial"/>
                <w:sz w:val="22"/>
                <w:szCs w:val="22"/>
              </w:rPr>
              <w:t>las</w:t>
            </w:r>
            <w:r w:rsidR="00116883" w:rsidRPr="00875C8A">
              <w:rPr>
                <w:rFonts w:ascii="Arial" w:hAnsi="Arial" w:cs="Arial"/>
                <w:sz w:val="22"/>
                <w:szCs w:val="22"/>
              </w:rPr>
              <w:t xml:space="preserve"> referencias bibliográficas. </w:t>
            </w:r>
          </w:p>
          <w:p w14:paraId="3D0227C4" w14:textId="7A393E0F" w:rsidR="00F73A55" w:rsidRPr="00875C8A" w:rsidRDefault="00F73A55" w:rsidP="00F73A55">
            <w:pPr>
              <w:pStyle w:val="Prrafodelista"/>
              <w:numPr>
                <w:ilvl w:val="0"/>
                <w:numId w:val="7"/>
              </w:numPr>
              <w:spacing w:line="276" w:lineRule="auto"/>
              <w:jc w:val="both"/>
              <w:rPr>
                <w:rFonts w:ascii="Arial" w:eastAsia="Calibri" w:hAnsi="Arial" w:cs="Arial"/>
                <w:sz w:val="22"/>
                <w:szCs w:val="22"/>
                <w:lang w:val="es-MX"/>
              </w:rPr>
            </w:pPr>
            <w:r w:rsidRPr="00875C8A">
              <w:rPr>
                <w:rFonts w:ascii="Arial" w:eastAsia="Calibri" w:hAnsi="Arial" w:cs="Arial"/>
                <w:sz w:val="22"/>
                <w:szCs w:val="22"/>
                <w:lang w:val="es-MX"/>
              </w:rPr>
              <w:t>Verifica que tu contenido no contenga errores de gramática u ortografía.</w:t>
            </w:r>
          </w:p>
          <w:p w14:paraId="78A27BE1" w14:textId="5AE6069C" w:rsidR="00A84B09" w:rsidRPr="00875C8A" w:rsidRDefault="00A84B09" w:rsidP="00E0299D">
            <w:pPr>
              <w:pStyle w:val="Prrafodelista"/>
              <w:numPr>
                <w:ilvl w:val="0"/>
                <w:numId w:val="7"/>
              </w:numPr>
              <w:spacing w:line="276" w:lineRule="auto"/>
              <w:jc w:val="both"/>
              <w:rPr>
                <w:rFonts w:ascii="Arial" w:eastAsia="Calibri" w:hAnsi="Arial" w:cs="Arial"/>
                <w:sz w:val="22"/>
                <w:szCs w:val="22"/>
                <w:lang w:val="es-MX"/>
              </w:rPr>
            </w:pPr>
            <w:r w:rsidRPr="00875C8A">
              <w:rPr>
                <w:rFonts w:ascii="Arial" w:hAnsi="Arial" w:cs="Arial"/>
                <w:sz w:val="22"/>
                <w:szCs w:val="22"/>
              </w:rPr>
              <w:t>Retoma el material de apoyo, así como otros recursos que hayas investigado por cuenta propia para que puedas efectuar con éxito tu actividad de aprendizaje.</w:t>
            </w:r>
          </w:p>
          <w:p w14:paraId="6CEA0E16" w14:textId="6A2B4439" w:rsidR="00A84B09" w:rsidRPr="00875C8A" w:rsidRDefault="00A84B09" w:rsidP="00E0299D">
            <w:pPr>
              <w:pStyle w:val="Prrafodelista"/>
              <w:numPr>
                <w:ilvl w:val="0"/>
                <w:numId w:val="7"/>
              </w:numPr>
              <w:spacing w:line="276" w:lineRule="auto"/>
              <w:jc w:val="both"/>
              <w:rPr>
                <w:rFonts w:ascii="Arial" w:eastAsia="Calibri" w:hAnsi="Arial" w:cs="Arial"/>
                <w:sz w:val="22"/>
                <w:szCs w:val="22"/>
                <w:lang w:val="es-MX"/>
              </w:rPr>
            </w:pPr>
            <w:r w:rsidRPr="00875C8A">
              <w:rPr>
                <w:rFonts w:ascii="Arial" w:hAnsi="Arial" w:cs="Arial"/>
                <w:sz w:val="22"/>
                <w:szCs w:val="22"/>
              </w:rPr>
              <w:t>Verifica la rúbrica y considera los criterios de evaluación de tu actividad.</w:t>
            </w:r>
          </w:p>
          <w:bookmarkEnd w:id="3"/>
          <w:p w14:paraId="255437FD" w14:textId="505C0940" w:rsidR="00CF2A37" w:rsidRPr="00875C8A" w:rsidRDefault="00412373" w:rsidP="00E0299D">
            <w:pPr>
              <w:pStyle w:val="Prrafodelista"/>
              <w:numPr>
                <w:ilvl w:val="0"/>
                <w:numId w:val="7"/>
              </w:numPr>
              <w:spacing w:line="276" w:lineRule="auto"/>
              <w:jc w:val="both"/>
              <w:rPr>
                <w:rFonts w:ascii="Arial" w:eastAsia="Calibri" w:hAnsi="Arial" w:cs="Arial"/>
                <w:sz w:val="22"/>
                <w:szCs w:val="22"/>
                <w:lang w:val="es-MX"/>
              </w:rPr>
            </w:pPr>
            <w:r w:rsidRPr="00875C8A">
              <w:rPr>
                <w:rFonts w:ascii="Arial" w:eastAsia="Calibri" w:hAnsi="Arial" w:cs="Arial"/>
                <w:sz w:val="22"/>
                <w:szCs w:val="22"/>
                <w:lang w:val="es-MX"/>
              </w:rPr>
              <w:t xml:space="preserve">Nombra los archivos: </w:t>
            </w:r>
            <w:r w:rsidR="002D2689" w:rsidRPr="00875C8A">
              <w:rPr>
                <w:rFonts w:ascii="Arial" w:eastAsia="Calibri" w:hAnsi="Arial" w:cs="Arial"/>
                <w:b/>
                <w:sz w:val="22"/>
                <w:szCs w:val="22"/>
                <w:lang w:val="es-MX"/>
              </w:rPr>
              <w:t>CA</w:t>
            </w:r>
            <w:r w:rsidR="003806C2" w:rsidRPr="00875C8A">
              <w:rPr>
                <w:rFonts w:ascii="Arial" w:eastAsia="Calibri" w:hAnsi="Arial" w:cs="Arial"/>
                <w:b/>
                <w:sz w:val="22"/>
                <w:szCs w:val="22"/>
                <w:lang w:val="es-MX"/>
              </w:rPr>
              <w:t>_MATRÍCULA_U2_AA2_1</w:t>
            </w:r>
            <w:r w:rsidRPr="00875C8A">
              <w:rPr>
                <w:rFonts w:ascii="Arial" w:eastAsia="Calibri" w:hAnsi="Arial" w:cs="Arial"/>
                <w:b/>
                <w:sz w:val="22"/>
                <w:szCs w:val="22"/>
                <w:lang w:val="es-MX"/>
              </w:rPr>
              <w:t xml:space="preserve">, </w:t>
            </w:r>
            <w:r w:rsidRPr="00875C8A">
              <w:rPr>
                <w:rFonts w:ascii="Arial" w:eastAsia="Calibri" w:hAnsi="Arial" w:cs="Arial"/>
                <w:sz w:val="22"/>
                <w:szCs w:val="22"/>
                <w:lang w:val="es-MX"/>
              </w:rPr>
              <w:t>donde</w:t>
            </w:r>
            <w:r w:rsidR="00CF2A37" w:rsidRPr="00875C8A">
              <w:rPr>
                <w:rFonts w:ascii="Arial" w:eastAsia="Calibri" w:hAnsi="Arial" w:cs="Arial"/>
                <w:sz w:val="22"/>
                <w:szCs w:val="22"/>
                <w:lang w:val="es-MX"/>
              </w:rPr>
              <w:t>:</w:t>
            </w:r>
            <w:r w:rsidRPr="00875C8A">
              <w:rPr>
                <w:rFonts w:ascii="Arial" w:eastAsia="Calibri" w:hAnsi="Arial" w:cs="Arial"/>
                <w:sz w:val="22"/>
                <w:szCs w:val="22"/>
                <w:lang w:val="es-MX"/>
              </w:rPr>
              <w:t xml:space="preserve"> </w:t>
            </w:r>
            <w:r w:rsidR="002D2689" w:rsidRPr="00875C8A">
              <w:rPr>
                <w:rFonts w:ascii="Arial" w:eastAsia="Calibri" w:hAnsi="Arial" w:cs="Arial"/>
                <w:b/>
                <w:sz w:val="22"/>
                <w:szCs w:val="22"/>
                <w:lang w:val="es-MX"/>
              </w:rPr>
              <w:t>CA</w:t>
            </w:r>
            <w:r w:rsidR="00CF2A37" w:rsidRPr="00875C8A">
              <w:rPr>
                <w:rFonts w:ascii="Arial" w:eastAsia="Calibri" w:hAnsi="Arial" w:cs="Arial"/>
                <w:b/>
                <w:sz w:val="22"/>
                <w:szCs w:val="22"/>
                <w:lang w:val="es-MX"/>
              </w:rPr>
              <w:t xml:space="preserve"> </w:t>
            </w:r>
            <w:r w:rsidR="00CF2A37" w:rsidRPr="00875C8A">
              <w:rPr>
                <w:rFonts w:ascii="Arial" w:eastAsia="Calibri" w:hAnsi="Arial" w:cs="Arial"/>
                <w:bCs/>
                <w:sz w:val="22"/>
                <w:szCs w:val="22"/>
                <w:lang w:val="es-MX"/>
              </w:rPr>
              <w:t>son las iniciales de la asignatura;</w:t>
            </w:r>
            <w:r w:rsidR="00CF2A37" w:rsidRPr="00875C8A">
              <w:rPr>
                <w:rFonts w:ascii="Arial" w:eastAsia="Calibri" w:hAnsi="Arial" w:cs="Arial"/>
                <w:sz w:val="22"/>
                <w:szCs w:val="22"/>
                <w:lang w:val="es-MX"/>
              </w:rPr>
              <w:t xml:space="preserve"> </w:t>
            </w:r>
            <w:r w:rsidR="00CF2A37" w:rsidRPr="00875C8A">
              <w:rPr>
                <w:rFonts w:ascii="Arial" w:eastAsia="Calibri" w:hAnsi="Arial" w:cs="Arial"/>
                <w:b/>
                <w:bCs/>
                <w:sz w:val="22"/>
                <w:szCs w:val="22"/>
                <w:lang w:val="es-MX"/>
              </w:rPr>
              <w:t>MATRÍCULA</w:t>
            </w:r>
            <w:r w:rsidR="00CF2A37" w:rsidRPr="00875C8A">
              <w:rPr>
                <w:rFonts w:ascii="Arial" w:eastAsia="Calibri" w:hAnsi="Arial" w:cs="Arial"/>
                <w:sz w:val="22"/>
                <w:szCs w:val="22"/>
                <w:lang w:val="es-MX"/>
              </w:rPr>
              <w:t xml:space="preserve"> es el usuario que se te asignó para acceder a la plataforma; </w:t>
            </w:r>
            <w:r w:rsidR="003806C2" w:rsidRPr="00875C8A">
              <w:rPr>
                <w:rFonts w:ascii="Arial" w:eastAsia="Calibri" w:hAnsi="Arial" w:cs="Arial"/>
                <w:b/>
                <w:bCs/>
                <w:sz w:val="22"/>
                <w:szCs w:val="22"/>
                <w:lang w:val="es-MX"/>
              </w:rPr>
              <w:t>U2</w:t>
            </w:r>
            <w:r w:rsidR="00CF2A37" w:rsidRPr="00875C8A">
              <w:rPr>
                <w:rFonts w:ascii="Arial" w:eastAsia="Calibri" w:hAnsi="Arial" w:cs="Arial"/>
                <w:sz w:val="22"/>
                <w:szCs w:val="22"/>
                <w:lang w:val="es-MX"/>
              </w:rPr>
              <w:t xml:space="preserve"> es el número de la unidad y </w:t>
            </w:r>
            <w:r w:rsidR="003806C2" w:rsidRPr="00875C8A">
              <w:rPr>
                <w:rFonts w:ascii="Arial" w:eastAsia="Calibri" w:hAnsi="Arial" w:cs="Arial"/>
                <w:b/>
                <w:bCs/>
                <w:sz w:val="22"/>
                <w:szCs w:val="22"/>
                <w:lang w:val="es-MX"/>
              </w:rPr>
              <w:t>AA2_1</w:t>
            </w:r>
            <w:r w:rsidR="00CF2A37" w:rsidRPr="00875C8A">
              <w:rPr>
                <w:rFonts w:ascii="Arial" w:eastAsia="Calibri" w:hAnsi="Arial" w:cs="Arial"/>
                <w:sz w:val="22"/>
                <w:szCs w:val="22"/>
                <w:lang w:val="es-MX"/>
              </w:rPr>
              <w:t xml:space="preserve"> son las iniciales y el número de la actividad de aprendizaje.</w:t>
            </w:r>
          </w:p>
          <w:p w14:paraId="6D758950" w14:textId="2D7364A1" w:rsidR="00A921C4" w:rsidRPr="00875C8A" w:rsidRDefault="00CF2A37" w:rsidP="00E0299D">
            <w:pPr>
              <w:pStyle w:val="Prrafodelista"/>
              <w:numPr>
                <w:ilvl w:val="0"/>
                <w:numId w:val="7"/>
              </w:numPr>
              <w:spacing w:line="276" w:lineRule="auto"/>
              <w:jc w:val="both"/>
              <w:rPr>
                <w:rFonts w:ascii="Arial" w:eastAsia="Calibri" w:hAnsi="Arial" w:cs="Arial"/>
                <w:sz w:val="22"/>
                <w:szCs w:val="22"/>
                <w:lang w:val="es-MX"/>
              </w:rPr>
            </w:pPr>
            <w:r w:rsidRPr="00875C8A">
              <w:rPr>
                <w:rFonts w:ascii="Arial" w:eastAsia="Calibri" w:hAnsi="Arial" w:cs="Arial"/>
                <w:sz w:val="22"/>
                <w:szCs w:val="22"/>
                <w:lang w:val="es-MX"/>
              </w:rPr>
              <w:lastRenderedPageBreak/>
              <w:t>A</w:t>
            </w:r>
            <w:r w:rsidR="00412373" w:rsidRPr="00875C8A">
              <w:rPr>
                <w:rFonts w:ascii="Arial" w:eastAsia="Calibri" w:hAnsi="Arial" w:cs="Arial"/>
                <w:sz w:val="22"/>
                <w:szCs w:val="22"/>
                <w:lang w:val="es-MX"/>
              </w:rPr>
              <w:t>djunta tu archivo en el apartado correspondiente de la plataforma</w:t>
            </w:r>
            <w:r w:rsidR="003F7DBA" w:rsidRPr="00875C8A">
              <w:rPr>
                <w:rFonts w:ascii="Arial" w:eastAsia="Calibri" w:hAnsi="Arial" w:cs="Arial"/>
                <w:sz w:val="22"/>
                <w:szCs w:val="22"/>
                <w:lang w:val="es-MX"/>
              </w:rPr>
              <w:t xml:space="preserve"> y</w:t>
            </w:r>
            <w:r w:rsidR="00412373" w:rsidRPr="00875C8A">
              <w:rPr>
                <w:rFonts w:ascii="Arial" w:eastAsia="Calibri" w:hAnsi="Arial" w:cs="Arial"/>
                <w:sz w:val="22"/>
                <w:szCs w:val="22"/>
                <w:lang w:val="es-MX"/>
              </w:rPr>
              <w:t xml:space="preserve"> espera retroalimentación de tu asesor o asesora.</w:t>
            </w:r>
          </w:p>
          <w:p w14:paraId="17E0F96B" w14:textId="08E8FABC" w:rsidR="00DE4C42" w:rsidRPr="00875C8A" w:rsidRDefault="00DE4C42" w:rsidP="00BB40A4">
            <w:pPr>
              <w:pStyle w:val="Prrafodelista"/>
              <w:spacing w:line="276" w:lineRule="auto"/>
              <w:jc w:val="both"/>
              <w:rPr>
                <w:rFonts w:ascii="Arial" w:eastAsia="Calibri" w:hAnsi="Arial" w:cs="Arial"/>
                <w:sz w:val="22"/>
                <w:szCs w:val="22"/>
                <w:lang w:val="es-MX"/>
              </w:rPr>
            </w:pPr>
          </w:p>
        </w:tc>
      </w:tr>
      <w:tr w:rsidR="00B915F6" w:rsidRPr="00875C8A" w14:paraId="141F6692" w14:textId="77777777" w:rsidTr="4B69910A">
        <w:trPr>
          <w:jc w:val="center"/>
        </w:trPr>
        <w:tc>
          <w:tcPr>
            <w:tcW w:w="10593" w:type="dxa"/>
            <w:gridSpan w:val="2"/>
            <w:shd w:val="clear" w:color="auto" w:fill="auto"/>
          </w:tcPr>
          <w:p w14:paraId="5B603007" w14:textId="77777777" w:rsidR="00A921C4" w:rsidRPr="00875C8A" w:rsidRDefault="00A921C4" w:rsidP="00BB7C71">
            <w:pPr>
              <w:spacing w:line="276" w:lineRule="auto"/>
              <w:jc w:val="center"/>
              <w:rPr>
                <w:rFonts w:ascii="Arial" w:eastAsia="Calibri" w:hAnsi="Arial" w:cs="Arial"/>
                <w:b/>
                <w:bCs/>
                <w:color w:val="530A31"/>
                <w:sz w:val="22"/>
                <w:szCs w:val="22"/>
                <w:lang w:val="es-MX"/>
              </w:rPr>
            </w:pPr>
            <w:r w:rsidRPr="00875C8A">
              <w:rPr>
                <w:rFonts w:ascii="Arial" w:eastAsia="Calibri" w:hAnsi="Arial" w:cs="Arial"/>
                <w:b/>
                <w:bCs/>
                <w:color w:val="530A31"/>
                <w:sz w:val="22"/>
                <w:szCs w:val="22"/>
                <w:lang w:val="es-MX"/>
              </w:rPr>
              <w:lastRenderedPageBreak/>
              <w:t xml:space="preserve">Material de apoyo </w:t>
            </w:r>
          </w:p>
        </w:tc>
      </w:tr>
      <w:tr w:rsidR="00B83D19" w:rsidRPr="00875C8A" w14:paraId="646A2893" w14:textId="77777777" w:rsidTr="4B69910A">
        <w:trPr>
          <w:jc w:val="center"/>
        </w:trPr>
        <w:tc>
          <w:tcPr>
            <w:tcW w:w="10593" w:type="dxa"/>
            <w:gridSpan w:val="2"/>
            <w:shd w:val="clear" w:color="auto" w:fill="auto"/>
          </w:tcPr>
          <w:p w14:paraId="1DFEA128" w14:textId="69B0ABE2" w:rsidR="00E226D9" w:rsidRPr="00875C8A" w:rsidRDefault="00FD3BE4" w:rsidP="00E226D9">
            <w:pPr>
              <w:numPr>
                <w:ilvl w:val="0"/>
                <w:numId w:val="18"/>
              </w:numPr>
              <w:spacing w:line="276" w:lineRule="auto"/>
              <w:contextualSpacing/>
              <w:jc w:val="both"/>
              <w:rPr>
                <w:rFonts w:ascii="Arial" w:eastAsia="Calibri" w:hAnsi="Arial" w:cs="Arial"/>
                <w:sz w:val="22"/>
                <w:szCs w:val="22"/>
                <w:lang w:val="es-MX"/>
              </w:rPr>
            </w:pPr>
            <w:r w:rsidRPr="00875C8A">
              <w:rPr>
                <w:rFonts w:ascii="Arial" w:eastAsia="Calibri" w:hAnsi="Arial" w:cs="Arial"/>
                <w:sz w:val="22"/>
                <w:szCs w:val="22"/>
                <w:lang w:val="es-MX"/>
              </w:rPr>
              <w:t>Te sugerimos</w:t>
            </w:r>
            <w:r w:rsidR="00E226D9" w:rsidRPr="00875C8A">
              <w:rPr>
                <w:rFonts w:ascii="Arial" w:eastAsia="Calibri" w:hAnsi="Arial" w:cs="Arial"/>
                <w:sz w:val="22"/>
                <w:szCs w:val="22"/>
                <w:lang w:val="es-MX"/>
              </w:rPr>
              <w:t xml:space="preserve"> revisar la información </w:t>
            </w:r>
            <w:r w:rsidR="001F48C9" w:rsidRPr="00875C8A">
              <w:rPr>
                <w:rFonts w:ascii="Arial" w:eastAsia="Calibri" w:hAnsi="Arial" w:cs="Arial"/>
                <w:sz w:val="22"/>
                <w:szCs w:val="22"/>
                <w:lang w:val="es-MX"/>
              </w:rPr>
              <w:t>de los</w:t>
            </w:r>
            <w:r w:rsidRPr="00875C8A">
              <w:rPr>
                <w:rFonts w:ascii="Arial" w:eastAsia="Calibri" w:hAnsi="Arial" w:cs="Arial"/>
                <w:sz w:val="22"/>
                <w:szCs w:val="22"/>
                <w:lang w:val="es-MX"/>
              </w:rPr>
              <w:t xml:space="preserve"> temas que se encuentran</w:t>
            </w:r>
            <w:r w:rsidR="001F48C9" w:rsidRPr="00875C8A">
              <w:rPr>
                <w:rFonts w:ascii="Arial" w:eastAsia="Calibri" w:hAnsi="Arial" w:cs="Arial"/>
                <w:sz w:val="22"/>
                <w:szCs w:val="22"/>
                <w:lang w:val="es-MX"/>
              </w:rPr>
              <w:t xml:space="preserve"> en el contenido desarrollado de</w:t>
            </w:r>
            <w:r w:rsidRPr="00875C8A">
              <w:rPr>
                <w:rFonts w:ascii="Arial" w:eastAsia="Calibri" w:hAnsi="Arial" w:cs="Arial"/>
                <w:sz w:val="22"/>
                <w:szCs w:val="22"/>
                <w:lang w:val="es-MX"/>
              </w:rPr>
              <w:t xml:space="preserve"> la plataforma</w:t>
            </w:r>
            <w:r w:rsidR="00E226D9" w:rsidRPr="00875C8A">
              <w:rPr>
                <w:rFonts w:ascii="Arial" w:eastAsia="Calibri" w:hAnsi="Arial" w:cs="Arial"/>
                <w:sz w:val="22"/>
                <w:szCs w:val="22"/>
                <w:lang w:val="es-MX"/>
              </w:rPr>
              <w:t xml:space="preserve"> UDEMEX</w:t>
            </w:r>
            <w:r w:rsidR="00113531" w:rsidRPr="00875C8A">
              <w:rPr>
                <w:rFonts w:ascii="Arial" w:eastAsia="Calibri" w:hAnsi="Arial" w:cs="Arial"/>
                <w:sz w:val="22"/>
                <w:szCs w:val="22"/>
                <w:lang w:val="es-MX"/>
              </w:rPr>
              <w:t>.</w:t>
            </w:r>
          </w:p>
          <w:p w14:paraId="41DE08E8" w14:textId="4E2CBCE6" w:rsidR="00D44C52" w:rsidRPr="00875C8A" w:rsidRDefault="00FD3BE4" w:rsidP="00E226D9">
            <w:pPr>
              <w:numPr>
                <w:ilvl w:val="0"/>
                <w:numId w:val="18"/>
              </w:numPr>
              <w:spacing w:line="276" w:lineRule="auto"/>
              <w:contextualSpacing/>
              <w:jc w:val="both"/>
              <w:rPr>
                <w:rFonts w:ascii="Arial" w:eastAsia="Calibri" w:hAnsi="Arial" w:cs="Arial"/>
                <w:sz w:val="22"/>
                <w:szCs w:val="22"/>
                <w:lang w:val="es-MX"/>
              </w:rPr>
            </w:pPr>
            <w:r w:rsidRPr="00875C8A">
              <w:rPr>
                <w:rFonts w:ascii="Arial" w:hAnsi="Arial" w:cs="Arial"/>
                <w:sz w:val="22"/>
                <w:szCs w:val="22"/>
                <w:lang w:val="es-MX"/>
              </w:rPr>
              <w:t xml:space="preserve">Puedes consultar la bibliografía de esta unidad ubicada en </w:t>
            </w:r>
            <w:r w:rsidR="00A053A0" w:rsidRPr="00875C8A">
              <w:rPr>
                <w:rFonts w:ascii="Arial" w:hAnsi="Arial" w:cs="Arial"/>
                <w:sz w:val="22"/>
                <w:szCs w:val="22"/>
                <w:lang w:val="es-MX"/>
              </w:rPr>
              <w:t xml:space="preserve">la plataforma, en </w:t>
            </w:r>
            <w:r w:rsidRPr="00875C8A">
              <w:rPr>
                <w:rFonts w:ascii="Arial" w:hAnsi="Arial" w:cs="Arial"/>
                <w:sz w:val="22"/>
                <w:szCs w:val="22"/>
                <w:lang w:val="es-MX"/>
              </w:rPr>
              <w:t>el apartado de Referencias</w:t>
            </w:r>
            <w:r w:rsidR="000E465A" w:rsidRPr="00875C8A">
              <w:rPr>
                <w:rFonts w:ascii="Arial" w:eastAsia="Calibri" w:hAnsi="Arial" w:cs="Arial"/>
                <w:sz w:val="22"/>
                <w:szCs w:val="22"/>
                <w:lang w:val="es-MX"/>
              </w:rPr>
              <w:t>.</w:t>
            </w:r>
            <w:r w:rsidR="00E226D9" w:rsidRPr="00875C8A">
              <w:rPr>
                <w:rFonts w:ascii="Arial" w:eastAsia="Calibri" w:hAnsi="Arial" w:cs="Arial"/>
                <w:sz w:val="22"/>
                <w:szCs w:val="22"/>
                <w:lang w:val="es-MX"/>
              </w:rPr>
              <w:t xml:space="preserve"> </w:t>
            </w:r>
          </w:p>
          <w:p w14:paraId="71F3F482" w14:textId="201FEF89" w:rsidR="33C8D9BB" w:rsidRPr="00875C8A" w:rsidRDefault="374F8DE5" w:rsidP="41A59836">
            <w:pPr>
              <w:numPr>
                <w:ilvl w:val="0"/>
                <w:numId w:val="18"/>
              </w:numPr>
              <w:spacing w:line="276" w:lineRule="auto"/>
              <w:contextualSpacing/>
              <w:jc w:val="both"/>
              <w:rPr>
                <w:rFonts w:ascii="Arial" w:eastAsia="Calibri" w:hAnsi="Arial" w:cs="Arial"/>
                <w:sz w:val="22"/>
                <w:szCs w:val="22"/>
                <w:lang w:val="es-MX"/>
              </w:rPr>
            </w:pPr>
            <w:r w:rsidRPr="00875C8A">
              <w:rPr>
                <w:rFonts w:ascii="Arial" w:eastAsia="Calibri" w:hAnsi="Arial" w:cs="Arial"/>
                <w:sz w:val="22"/>
                <w:szCs w:val="22"/>
                <w:lang w:val="es-MX"/>
              </w:rPr>
              <w:t xml:space="preserve">En </w:t>
            </w:r>
            <w:r w:rsidR="7196E011" w:rsidRPr="00875C8A">
              <w:rPr>
                <w:rFonts w:ascii="Arial" w:eastAsia="Calibri" w:hAnsi="Arial" w:cs="Arial"/>
                <w:sz w:val="22"/>
                <w:szCs w:val="22"/>
                <w:lang w:val="es-MX"/>
              </w:rPr>
              <w:t>las siguientes referencias</w:t>
            </w:r>
            <w:r w:rsidR="4A060CD9" w:rsidRPr="00875C8A">
              <w:rPr>
                <w:rFonts w:ascii="Arial" w:eastAsia="Calibri" w:hAnsi="Arial" w:cs="Arial"/>
                <w:sz w:val="22"/>
                <w:szCs w:val="22"/>
                <w:lang w:val="es-MX"/>
              </w:rPr>
              <w:t xml:space="preserve"> puedes</w:t>
            </w:r>
            <w:r w:rsidRPr="00875C8A">
              <w:rPr>
                <w:rFonts w:ascii="Arial" w:eastAsia="Calibri" w:hAnsi="Arial" w:cs="Arial"/>
                <w:sz w:val="22"/>
                <w:szCs w:val="22"/>
                <w:lang w:val="es-MX"/>
              </w:rPr>
              <w:t xml:space="preserve"> consultar</w:t>
            </w:r>
            <w:r w:rsidR="4A060CD9" w:rsidRPr="00875C8A">
              <w:rPr>
                <w:rFonts w:ascii="Arial" w:eastAsia="Calibri" w:hAnsi="Arial" w:cs="Arial"/>
                <w:sz w:val="22"/>
                <w:szCs w:val="22"/>
                <w:lang w:val="es-MX"/>
              </w:rPr>
              <w:t xml:space="preserve"> algunos</w:t>
            </w:r>
            <w:r w:rsidRPr="00875C8A">
              <w:rPr>
                <w:rFonts w:ascii="Arial" w:eastAsia="Calibri" w:hAnsi="Arial" w:cs="Arial"/>
                <w:sz w:val="22"/>
                <w:szCs w:val="22"/>
                <w:lang w:val="es-MX"/>
              </w:rPr>
              <w:t xml:space="preserve"> </w:t>
            </w:r>
            <w:r w:rsidR="4A060CD9" w:rsidRPr="00875C8A">
              <w:rPr>
                <w:rFonts w:ascii="Arial" w:eastAsia="Calibri" w:hAnsi="Arial" w:cs="Arial"/>
                <w:sz w:val="22"/>
                <w:szCs w:val="22"/>
                <w:lang w:val="es-MX"/>
              </w:rPr>
              <w:t>consejos</w:t>
            </w:r>
            <w:r w:rsidRPr="00875C8A">
              <w:rPr>
                <w:rFonts w:ascii="Arial" w:eastAsia="Calibri" w:hAnsi="Arial" w:cs="Arial"/>
                <w:sz w:val="22"/>
                <w:szCs w:val="22"/>
                <w:lang w:val="es-MX"/>
              </w:rPr>
              <w:t xml:space="preserve"> </w:t>
            </w:r>
            <w:r w:rsidR="4A060CD9" w:rsidRPr="00875C8A">
              <w:rPr>
                <w:rFonts w:ascii="Arial" w:eastAsia="Calibri" w:hAnsi="Arial" w:cs="Arial"/>
                <w:sz w:val="22"/>
                <w:szCs w:val="22"/>
                <w:lang w:val="es-MX"/>
              </w:rPr>
              <w:t xml:space="preserve">útiles </w:t>
            </w:r>
            <w:r w:rsidR="1FA4D70B" w:rsidRPr="00875C8A">
              <w:rPr>
                <w:rFonts w:ascii="Arial" w:eastAsia="Calibri" w:hAnsi="Arial" w:cs="Arial"/>
                <w:sz w:val="22"/>
                <w:szCs w:val="22"/>
                <w:lang w:val="es-MX"/>
              </w:rPr>
              <w:t>par</w:t>
            </w:r>
            <w:r w:rsidRPr="00875C8A">
              <w:rPr>
                <w:rFonts w:ascii="Arial" w:eastAsia="Calibri" w:hAnsi="Arial" w:cs="Arial"/>
                <w:sz w:val="22"/>
                <w:szCs w:val="22"/>
                <w:lang w:val="es-MX"/>
              </w:rPr>
              <w:t xml:space="preserve">a </w:t>
            </w:r>
            <w:r w:rsidR="3635C849" w:rsidRPr="00875C8A">
              <w:rPr>
                <w:rFonts w:ascii="Arial" w:eastAsia="Calibri" w:hAnsi="Arial" w:cs="Arial"/>
                <w:sz w:val="22"/>
                <w:szCs w:val="22"/>
                <w:lang w:val="es-MX"/>
              </w:rPr>
              <w:t>e</w:t>
            </w:r>
            <w:r w:rsidR="412BF1F4" w:rsidRPr="00875C8A">
              <w:rPr>
                <w:rFonts w:ascii="Arial" w:eastAsia="Calibri" w:hAnsi="Arial" w:cs="Arial"/>
                <w:sz w:val="22"/>
                <w:szCs w:val="22"/>
                <w:lang w:val="es-MX"/>
              </w:rPr>
              <w:t xml:space="preserve">laborar </w:t>
            </w:r>
            <w:r w:rsidR="003806C2" w:rsidRPr="00875C8A">
              <w:rPr>
                <w:rFonts w:ascii="Arial" w:eastAsia="Calibri" w:hAnsi="Arial" w:cs="Arial"/>
                <w:sz w:val="22"/>
                <w:szCs w:val="22"/>
                <w:lang w:val="es-MX"/>
              </w:rPr>
              <w:t>ensayos</w:t>
            </w:r>
            <w:r w:rsidR="727C0092" w:rsidRPr="00875C8A">
              <w:rPr>
                <w:rFonts w:ascii="Arial" w:eastAsia="Calibri" w:hAnsi="Arial" w:cs="Arial"/>
                <w:sz w:val="22"/>
                <w:szCs w:val="22"/>
                <w:lang w:val="es-MX"/>
              </w:rPr>
              <w:t>:</w:t>
            </w:r>
          </w:p>
          <w:p w14:paraId="1E0A45C7" w14:textId="2441AF86" w:rsidR="00C54D04" w:rsidRPr="00875C8A" w:rsidRDefault="003E32A8" w:rsidP="33C8D9BB">
            <w:pPr>
              <w:spacing w:line="276" w:lineRule="auto"/>
              <w:ind w:left="720" w:hanging="720"/>
              <w:jc w:val="both"/>
              <w:rPr>
                <w:rStyle w:val="Hipervnculo"/>
                <w:rFonts w:ascii="Arial" w:eastAsia="Calibri" w:hAnsi="Arial" w:cs="Arial"/>
                <w:color w:val="auto"/>
                <w:sz w:val="22"/>
                <w:szCs w:val="22"/>
                <w:u w:val="none"/>
                <w:lang w:val="es-MX"/>
              </w:rPr>
            </w:pPr>
            <w:r w:rsidRPr="00875C8A">
              <w:rPr>
                <w:rStyle w:val="Hipervnculo"/>
                <w:rFonts w:ascii="Arial" w:eastAsia="Calibri" w:hAnsi="Arial" w:cs="Arial"/>
                <w:color w:val="auto"/>
                <w:sz w:val="22"/>
                <w:szCs w:val="22"/>
                <w:u w:val="none"/>
                <w:lang w:val="es-MX"/>
              </w:rPr>
              <w:t>Gamboa, Y. (</w:t>
            </w:r>
            <w:r w:rsidR="00C54D04" w:rsidRPr="00875C8A">
              <w:rPr>
                <w:rStyle w:val="Hipervnculo"/>
                <w:rFonts w:ascii="Arial" w:eastAsia="Calibri" w:hAnsi="Arial" w:cs="Arial"/>
                <w:color w:val="auto"/>
                <w:sz w:val="22"/>
                <w:szCs w:val="22"/>
                <w:u w:val="none"/>
                <w:lang w:val="es-MX"/>
              </w:rPr>
              <w:t>s</w:t>
            </w:r>
            <w:r w:rsidR="009A0E2D" w:rsidRPr="00875C8A">
              <w:rPr>
                <w:rStyle w:val="Hipervnculo"/>
                <w:rFonts w:ascii="Arial" w:eastAsia="Calibri" w:hAnsi="Arial" w:cs="Arial"/>
                <w:color w:val="auto"/>
                <w:sz w:val="22"/>
                <w:szCs w:val="22"/>
                <w:u w:val="none"/>
                <w:lang w:val="es-MX"/>
              </w:rPr>
              <w:t>.</w:t>
            </w:r>
            <w:r w:rsidR="00C54D04" w:rsidRPr="00875C8A">
              <w:rPr>
                <w:rStyle w:val="Hipervnculo"/>
                <w:rFonts w:ascii="Arial" w:eastAsia="Calibri" w:hAnsi="Arial" w:cs="Arial"/>
                <w:color w:val="auto"/>
                <w:sz w:val="22"/>
                <w:szCs w:val="22"/>
                <w:u w:val="none"/>
                <w:lang w:val="es-MX"/>
              </w:rPr>
              <w:t>f</w:t>
            </w:r>
            <w:r w:rsidR="009A0E2D" w:rsidRPr="00875C8A">
              <w:rPr>
                <w:rStyle w:val="Hipervnculo"/>
                <w:rFonts w:ascii="Arial" w:eastAsia="Calibri" w:hAnsi="Arial" w:cs="Arial"/>
                <w:color w:val="auto"/>
                <w:sz w:val="22"/>
                <w:szCs w:val="22"/>
                <w:u w:val="none"/>
                <w:lang w:val="es-MX"/>
              </w:rPr>
              <w:t>.</w:t>
            </w:r>
            <w:r w:rsidRPr="00875C8A">
              <w:rPr>
                <w:rStyle w:val="Hipervnculo"/>
                <w:rFonts w:ascii="Arial" w:eastAsia="Calibri" w:hAnsi="Arial" w:cs="Arial"/>
                <w:color w:val="auto"/>
                <w:sz w:val="22"/>
                <w:szCs w:val="22"/>
                <w:u w:val="none"/>
                <w:lang w:val="es-MX"/>
              </w:rPr>
              <w:t>).</w:t>
            </w:r>
            <w:r w:rsidR="00C54D04" w:rsidRPr="00875C8A">
              <w:rPr>
                <w:rStyle w:val="Hipervnculo"/>
                <w:rFonts w:ascii="Arial" w:eastAsia="Calibri" w:hAnsi="Arial" w:cs="Arial"/>
                <w:color w:val="auto"/>
                <w:sz w:val="22"/>
                <w:szCs w:val="22"/>
                <w:u w:val="none"/>
                <w:lang w:val="es-MX"/>
              </w:rPr>
              <w:t xml:space="preserve"> </w:t>
            </w:r>
            <w:r w:rsidR="00C54D04" w:rsidRPr="00875C8A">
              <w:rPr>
                <w:rFonts w:ascii="Arial" w:hAnsi="Arial" w:cs="Arial"/>
                <w:i/>
                <w:iCs/>
                <w:sz w:val="22"/>
                <w:szCs w:val="22"/>
              </w:rPr>
              <w:t>Guía para la escritura del ensayo. Universidad</w:t>
            </w:r>
            <w:r w:rsidR="00C54D04" w:rsidRPr="00875C8A">
              <w:rPr>
                <w:rFonts w:ascii="Arial" w:hAnsi="Arial" w:cs="Arial"/>
                <w:sz w:val="22"/>
                <w:szCs w:val="22"/>
              </w:rPr>
              <w:t xml:space="preserve"> Atlántica de Florida.</w:t>
            </w:r>
            <w:r w:rsidRPr="00875C8A">
              <w:rPr>
                <w:rStyle w:val="Hipervnculo"/>
                <w:rFonts w:ascii="Arial" w:eastAsia="Calibri" w:hAnsi="Arial" w:cs="Arial"/>
                <w:sz w:val="22"/>
                <w:szCs w:val="22"/>
                <w:lang w:val="es-MX"/>
              </w:rPr>
              <w:t xml:space="preserve"> </w:t>
            </w:r>
            <w:hyperlink r:id="rId8">
              <w:r w:rsidR="00F93521" w:rsidRPr="00875C8A">
                <w:rPr>
                  <w:rStyle w:val="Hipervnculo"/>
                  <w:rFonts w:ascii="Arial" w:eastAsia="Calibri" w:hAnsi="Arial" w:cs="Arial"/>
                  <w:sz w:val="22"/>
                  <w:szCs w:val="22"/>
                  <w:lang w:val="es-MX"/>
                </w:rPr>
                <w:t>https://www.unipiloto.edu.co/descargas/archivo_administracion_de_empresas/guia_ensayos.pdf</w:t>
              </w:r>
            </w:hyperlink>
          </w:p>
          <w:p w14:paraId="796CF55C" w14:textId="77777777" w:rsidR="00F93521" w:rsidRPr="00875C8A" w:rsidRDefault="00C54D04" w:rsidP="33C8D9BB">
            <w:pPr>
              <w:spacing w:line="276" w:lineRule="auto"/>
              <w:ind w:left="720" w:hanging="720"/>
              <w:jc w:val="both"/>
              <w:rPr>
                <w:rFonts w:ascii="Arial" w:eastAsia="Calibri" w:hAnsi="Arial" w:cs="Arial"/>
                <w:sz w:val="22"/>
                <w:szCs w:val="22"/>
                <w:lang w:val="es-MX"/>
              </w:rPr>
            </w:pPr>
            <w:r w:rsidRPr="00875C8A">
              <w:rPr>
                <w:rFonts w:ascii="Arial" w:hAnsi="Arial" w:cs="Arial"/>
                <w:sz w:val="22"/>
                <w:szCs w:val="22"/>
              </w:rPr>
              <w:t xml:space="preserve">Normas APA. (2023). </w:t>
            </w:r>
            <w:r w:rsidRPr="00875C8A">
              <w:rPr>
                <w:rFonts w:ascii="Arial" w:hAnsi="Arial" w:cs="Arial"/>
                <w:i/>
                <w:iCs/>
                <w:sz w:val="22"/>
                <w:szCs w:val="22"/>
              </w:rPr>
              <w:t>Cuáles son las normas APA para un ensayo.</w:t>
            </w:r>
            <w:r w:rsidRPr="00875C8A">
              <w:rPr>
                <w:rFonts w:ascii="Arial" w:hAnsi="Arial" w:cs="Arial"/>
                <w:sz w:val="22"/>
                <w:szCs w:val="22"/>
              </w:rPr>
              <w:t xml:space="preserve"> </w:t>
            </w:r>
            <w:hyperlink r:id="rId9">
              <w:r w:rsidR="00FA0740" w:rsidRPr="00875C8A">
                <w:rPr>
                  <w:rStyle w:val="Hipervnculo"/>
                  <w:rFonts w:ascii="Arial" w:eastAsia="Calibri" w:hAnsi="Arial" w:cs="Arial"/>
                  <w:sz w:val="22"/>
                  <w:szCs w:val="22"/>
                  <w:lang w:val="es-MX"/>
                </w:rPr>
                <w:t>https://www.normasapa.club/normas-apa-para-un-ensayo/</w:t>
              </w:r>
            </w:hyperlink>
            <w:r w:rsidR="00FA0740" w:rsidRPr="00875C8A">
              <w:rPr>
                <w:rFonts w:ascii="Arial" w:eastAsia="Calibri" w:hAnsi="Arial" w:cs="Arial"/>
                <w:sz w:val="22"/>
                <w:szCs w:val="22"/>
                <w:lang w:val="es-MX"/>
              </w:rPr>
              <w:t xml:space="preserve"> </w:t>
            </w:r>
          </w:p>
          <w:p w14:paraId="2B4CE636" w14:textId="77777777" w:rsidR="009A0E2D" w:rsidRPr="00875C8A" w:rsidRDefault="009A0E2D" w:rsidP="009A0E2D">
            <w:pPr>
              <w:pStyle w:val="Prrafodelista"/>
              <w:spacing w:line="276" w:lineRule="auto"/>
              <w:ind w:left="1440"/>
              <w:jc w:val="both"/>
              <w:rPr>
                <w:rFonts w:ascii="Arial" w:eastAsia="Calibri" w:hAnsi="Arial" w:cs="Arial"/>
                <w:sz w:val="22"/>
                <w:szCs w:val="22"/>
                <w:lang w:val="es-MX"/>
              </w:rPr>
            </w:pPr>
          </w:p>
          <w:p w14:paraId="6B7E3953" w14:textId="4F257D83" w:rsidR="009A0E2D" w:rsidRPr="00875C8A" w:rsidRDefault="009A0E2D" w:rsidP="009A0E2D">
            <w:pPr>
              <w:spacing w:line="276" w:lineRule="auto"/>
              <w:jc w:val="both"/>
              <w:rPr>
                <w:rFonts w:ascii="Arial" w:eastAsia="Calibri" w:hAnsi="Arial" w:cs="Arial"/>
                <w:sz w:val="22"/>
                <w:szCs w:val="22"/>
                <w:lang w:val="es-MX"/>
              </w:rPr>
            </w:pPr>
            <w:r w:rsidRPr="00875C8A">
              <w:rPr>
                <w:rFonts w:ascii="Arial" w:hAnsi="Arial" w:cs="Arial"/>
                <w:b/>
                <w:color w:val="2F5496" w:themeColor="accent5" w:themeShade="BF"/>
                <w:sz w:val="22"/>
                <w:szCs w:val="22"/>
              </w:rPr>
              <w:t xml:space="preserve">Para revisar el material da </w:t>
            </w:r>
            <w:proofErr w:type="spellStart"/>
            <w:r w:rsidRPr="00875C8A">
              <w:rPr>
                <w:rFonts w:ascii="Arial" w:hAnsi="Arial" w:cs="Arial"/>
                <w:b/>
                <w:color w:val="2F5496" w:themeColor="accent5" w:themeShade="BF"/>
                <w:sz w:val="22"/>
                <w:szCs w:val="22"/>
              </w:rPr>
              <w:t>Ctrl+clic</w:t>
            </w:r>
            <w:proofErr w:type="spellEnd"/>
            <w:r w:rsidRPr="00875C8A">
              <w:rPr>
                <w:rFonts w:ascii="Arial" w:hAnsi="Arial" w:cs="Arial"/>
                <w:b/>
                <w:color w:val="2F5496" w:themeColor="accent5" w:themeShade="BF"/>
                <w:sz w:val="22"/>
                <w:szCs w:val="22"/>
              </w:rPr>
              <w:t xml:space="preserve"> en cada enlace que se indica.</w:t>
            </w:r>
          </w:p>
        </w:tc>
      </w:tr>
    </w:tbl>
    <w:p w14:paraId="367E995D" w14:textId="747A3189" w:rsidR="002C389E" w:rsidRPr="00875C8A" w:rsidRDefault="002C389E" w:rsidP="41A59836">
      <w:pPr>
        <w:rPr>
          <w:rFonts w:ascii="Arial" w:eastAsia="Calibri" w:hAnsi="Arial" w:cs="Arial"/>
          <w:sz w:val="22"/>
          <w:szCs w:val="22"/>
          <w:lang w:val="es-MX"/>
        </w:rPr>
        <w:sectPr w:rsidR="002C389E" w:rsidRPr="00875C8A" w:rsidSect="00083DE8">
          <w:headerReference w:type="default" r:id="rId10"/>
          <w:footerReference w:type="default" r:id="rId11"/>
          <w:pgSz w:w="12240" w:h="15840"/>
          <w:pgMar w:top="992" w:right="1797" w:bottom="1440" w:left="1276" w:header="709" w:footer="709" w:gutter="0"/>
          <w:cols w:space="708"/>
          <w:docGrid w:linePitch="360"/>
        </w:sectPr>
      </w:pPr>
    </w:p>
    <w:p w14:paraId="32DCBF65" w14:textId="29859437" w:rsidR="00DE4C42" w:rsidRPr="00875C8A" w:rsidRDefault="00DE4C42" w:rsidP="05A74F95">
      <w:pPr>
        <w:spacing w:line="276" w:lineRule="auto"/>
        <w:jc w:val="center"/>
        <w:rPr>
          <w:rFonts w:ascii="Arial" w:eastAsia="Calibri" w:hAnsi="Arial" w:cs="Arial"/>
          <w:b/>
          <w:bCs/>
          <w:color w:val="530A31"/>
          <w:sz w:val="22"/>
          <w:szCs w:val="22"/>
          <w:lang w:val="es-MX"/>
        </w:rPr>
      </w:pPr>
      <w:r w:rsidRPr="00875C8A">
        <w:rPr>
          <w:rFonts w:ascii="Arial" w:eastAsia="Calibri" w:hAnsi="Arial" w:cs="Arial"/>
          <w:b/>
          <w:bCs/>
          <w:color w:val="530A31"/>
          <w:sz w:val="22"/>
          <w:szCs w:val="22"/>
          <w:lang w:val="es-MX"/>
        </w:rPr>
        <w:t xml:space="preserve">RÚBRICA DE EVALUACIÓN </w:t>
      </w:r>
    </w:p>
    <w:p w14:paraId="59A74A40" w14:textId="06F7704A" w:rsidR="00DE4C42" w:rsidRPr="00875C8A" w:rsidRDefault="003806C2" w:rsidP="00DE4C42">
      <w:pPr>
        <w:spacing w:line="276" w:lineRule="auto"/>
        <w:jc w:val="center"/>
        <w:rPr>
          <w:rFonts w:ascii="Arial" w:eastAsia="Calibri" w:hAnsi="Arial" w:cs="Arial"/>
          <w:b/>
          <w:color w:val="530A31"/>
          <w:sz w:val="22"/>
          <w:szCs w:val="22"/>
          <w:lang w:val="es-MX"/>
        </w:rPr>
      </w:pPr>
      <w:r w:rsidRPr="00875C8A">
        <w:rPr>
          <w:rFonts w:ascii="Arial" w:eastAsia="Calibri" w:hAnsi="Arial" w:cs="Arial"/>
          <w:b/>
          <w:bCs/>
          <w:color w:val="530A31"/>
          <w:sz w:val="22"/>
          <w:szCs w:val="22"/>
          <w:lang w:val="es-MX"/>
        </w:rPr>
        <w:t>ENSAYO</w:t>
      </w:r>
    </w:p>
    <w:tbl>
      <w:tblPr>
        <w:tblStyle w:val="Tablaconcuadrcula12"/>
        <w:tblW w:w="12716" w:type="dxa"/>
        <w:tblBorders>
          <w:top w:val="single" w:sz="4" w:space="0" w:color="2E74B5" w:themeColor="accent1" w:themeShade="BF"/>
          <w:left w:val="single" w:sz="4" w:space="0" w:color="2E74B5" w:themeColor="accent1" w:themeShade="BF"/>
          <w:bottom w:val="single" w:sz="4" w:space="0" w:color="2E74B5" w:themeColor="accent1" w:themeShade="BF"/>
          <w:right w:val="single" w:sz="4" w:space="0" w:color="2E74B5" w:themeColor="accent1" w:themeShade="BF"/>
          <w:insideH w:val="single" w:sz="4" w:space="0" w:color="2E74B5" w:themeColor="accent1" w:themeShade="BF"/>
          <w:insideV w:val="single" w:sz="4" w:space="0" w:color="2E74B5" w:themeColor="accent1" w:themeShade="BF"/>
        </w:tblBorders>
        <w:tblLook w:val="0600" w:firstRow="0" w:lastRow="0" w:firstColumn="0" w:lastColumn="0" w:noHBand="1" w:noVBand="1"/>
      </w:tblPr>
      <w:tblGrid>
        <w:gridCol w:w="1725"/>
        <w:gridCol w:w="855"/>
        <w:gridCol w:w="2520"/>
        <w:gridCol w:w="2887"/>
        <w:gridCol w:w="2460"/>
        <w:gridCol w:w="2269"/>
      </w:tblGrid>
      <w:tr w:rsidR="00C54D04" w:rsidRPr="00875C8A" w14:paraId="3DBF20A8" w14:textId="77777777" w:rsidTr="00235B44">
        <w:trPr>
          <w:trHeight w:val="220"/>
        </w:trPr>
        <w:tc>
          <w:tcPr>
            <w:tcW w:w="1725" w:type="dxa"/>
            <w:vMerge w:val="restart"/>
            <w:hideMark/>
          </w:tcPr>
          <w:p w14:paraId="23F0EE24" w14:textId="77777777" w:rsidR="00C54D04" w:rsidRPr="00875C8A" w:rsidRDefault="00C54D04" w:rsidP="00F73A55">
            <w:pPr>
              <w:jc w:val="center"/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875C8A">
              <w:rPr>
                <w:rFonts w:ascii="Arial" w:hAnsi="Arial" w:cs="Arial"/>
                <w:b/>
                <w:bCs/>
                <w:sz w:val="22"/>
                <w:szCs w:val="22"/>
              </w:rPr>
              <w:t>Indicador</w:t>
            </w:r>
          </w:p>
        </w:tc>
        <w:tc>
          <w:tcPr>
            <w:tcW w:w="855" w:type="dxa"/>
            <w:vMerge w:val="restart"/>
            <w:hideMark/>
          </w:tcPr>
          <w:p w14:paraId="6CECA5B4" w14:textId="77777777" w:rsidR="00C54D04" w:rsidRPr="00875C8A" w:rsidRDefault="00C54D04" w:rsidP="007954F4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875C8A">
              <w:rPr>
                <w:rFonts w:ascii="Arial" w:hAnsi="Arial" w:cs="Arial"/>
                <w:b/>
                <w:bCs/>
                <w:sz w:val="22"/>
                <w:szCs w:val="22"/>
              </w:rPr>
              <w:t>Valor</w:t>
            </w:r>
          </w:p>
        </w:tc>
        <w:tc>
          <w:tcPr>
            <w:tcW w:w="10136" w:type="dxa"/>
            <w:gridSpan w:val="4"/>
            <w:hideMark/>
          </w:tcPr>
          <w:p w14:paraId="4D9DE74C" w14:textId="77777777" w:rsidR="00C54D04" w:rsidRPr="00875C8A" w:rsidRDefault="00C54D04" w:rsidP="00F62311">
            <w:pPr>
              <w:jc w:val="center"/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875C8A">
              <w:rPr>
                <w:rFonts w:ascii="Arial" w:hAnsi="Arial" w:cs="Arial"/>
                <w:b/>
                <w:bCs/>
                <w:sz w:val="22"/>
                <w:szCs w:val="22"/>
              </w:rPr>
              <w:t>Nivel de desempeño</w:t>
            </w:r>
          </w:p>
        </w:tc>
      </w:tr>
      <w:tr w:rsidR="00C54D04" w:rsidRPr="00875C8A" w14:paraId="0E3BBBD7" w14:textId="77777777" w:rsidTr="00235B44">
        <w:trPr>
          <w:trHeight w:val="220"/>
        </w:trPr>
        <w:tc>
          <w:tcPr>
            <w:tcW w:w="1725" w:type="dxa"/>
            <w:vMerge/>
            <w:hideMark/>
          </w:tcPr>
          <w:p w14:paraId="6854A2E6" w14:textId="77777777" w:rsidR="00C54D04" w:rsidRPr="00875C8A" w:rsidRDefault="00C54D04" w:rsidP="007954F4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</w:p>
        </w:tc>
        <w:tc>
          <w:tcPr>
            <w:tcW w:w="855" w:type="dxa"/>
            <w:vMerge/>
            <w:hideMark/>
          </w:tcPr>
          <w:p w14:paraId="11FA318A" w14:textId="77777777" w:rsidR="00C54D04" w:rsidRPr="00875C8A" w:rsidRDefault="00C54D04" w:rsidP="007954F4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</w:p>
        </w:tc>
        <w:tc>
          <w:tcPr>
            <w:tcW w:w="2520" w:type="dxa"/>
            <w:hideMark/>
          </w:tcPr>
          <w:p w14:paraId="464B48C2" w14:textId="77777777" w:rsidR="00C54D04" w:rsidRPr="00875C8A" w:rsidRDefault="00C54D04" w:rsidP="00192ADE">
            <w:pPr>
              <w:jc w:val="center"/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875C8A">
              <w:rPr>
                <w:rFonts w:ascii="Arial" w:hAnsi="Arial" w:cs="Arial"/>
                <w:b/>
                <w:bCs/>
                <w:sz w:val="22"/>
                <w:szCs w:val="22"/>
              </w:rPr>
              <w:t>Eficiente (10)</w:t>
            </w:r>
          </w:p>
        </w:tc>
        <w:tc>
          <w:tcPr>
            <w:tcW w:w="2887" w:type="dxa"/>
            <w:hideMark/>
          </w:tcPr>
          <w:p w14:paraId="51331B35" w14:textId="77777777" w:rsidR="00C54D04" w:rsidRPr="00875C8A" w:rsidRDefault="00C54D04" w:rsidP="00192ADE">
            <w:pPr>
              <w:jc w:val="center"/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875C8A">
              <w:rPr>
                <w:rFonts w:ascii="Arial" w:hAnsi="Arial" w:cs="Arial"/>
                <w:b/>
                <w:bCs/>
                <w:sz w:val="22"/>
                <w:szCs w:val="22"/>
              </w:rPr>
              <w:t>Bueno (8)</w:t>
            </w:r>
          </w:p>
        </w:tc>
        <w:tc>
          <w:tcPr>
            <w:tcW w:w="2460" w:type="dxa"/>
            <w:hideMark/>
          </w:tcPr>
          <w:p w14:paraId="30A7AD33" w14:textId="77777777" w:rsidR="00C54D04" w:rsidRPr="00875C8A" w:rsidRDefault="00C54D04" w:rsidP="00192ADE">
            <w:pPr>
              <w:jc w:val="center"/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875C8A">
              <w:rPr>
                <w:rFonts w:ascii="Arial" w:hAnsi="Arial" w:cs="Arial"/>
                <w:b/>
                <w:bCs/>
                <w:sz w:val="22"/>
                <w:szCs w:val="22"/>
              </w:rPr>
              <w:t>Regular (5)</w:t>
            </w:r>
          </w:p>
        </w:tc>
        <w:tc>
          <w:tcPr>
            <w:tcW w:w="2269" w:type="dxa"/>
            <w:hideMark/>
          </w:tcPr>
          <w:p w14:paraId="2BAC5B6A" w14:textId="77777777" w:rsidR="00C54D04" w:rsidRPr="00875C8A" w:rsidRDefault="00C54D04" w:rsidP="00192ADE">
            <w:pPr>
              <w:jc w:val="center"/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875C8A">
              <w:rPr>
                <w:rFonts w:ascii="Arial" w:hAnsi="Arial" w:cs="Arial"/>
                <w:b/>
                <w:bCs/>
                <w:sz w:val="22"/>
                <w:szCs w:val="22"/>
              </w:rPr>
              <w:t>Carece (0)</w:t>
            </w:r>
          </w:p>
        </w:tc>
      </w:tr>
      <w:tr w:rsidR="00C54D04" w:rsidRPr="00875C8A" w14:paraId="75266A75" w14:textId="150CF0CE" w:rsidTr="00235B44">
        <w:trPr>
          <w:trHeight w:val="2381"/>
        </w:trPr>
        <w:tc>
          <w:tcPr>
            <w:tcW w:w="1725" w:type="dxa"/>
          </w:tcPr>
          <w:p w14:paraId="2EC30B34" w14:textId="77777777" w:rsidR="00C54D04" w:rsidRPr="00875C8A" w:rsidRDefault="00C54D04" w:rsidP="004B4D50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14:paraId="0B91A408" w14:textId="77777777" w:rsidR="00C54D04" w:rsidRPr="00875C8A" w:rsidRDefault="00C54D04" w:rsidP="004B4D50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14:paraId="6D4E8E16" w14:textId="77777777" w:rsidR="00C54D04" w:rsidRPr="00875C8A" w:rsidRDefault="00C54D04" w:rsidP="004B4D50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14:paraId="79ADD142" w14:textId="77777777" w:rsidR="00C54D04" w:rsidRPr="00875C8A" w:rsidRDefault="00C54D04" w:rsidP="004B4D5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14:paraId="63D922D7" w14:textId="1C41C724" w:rsidR="00C54D04" w:rsidRPr="00875C8A" w:rsidRDefault="00C54D04" w:rsidP="009252C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75C8A">
              <w:rPr>
                <w:rFonts w:ascii="Arial" w:hAnsi="Arial" w:cs="Arial"/>
                <w:b/>
                <w:bCs/>
                <w:sz w:val="22"/>
                <w:szCs w:val="22"/>
              </w:rPr>
              <w:t>Elemento del ensayo</w:t>
            </w:r>
          </w:p>
        </w:tc>
        <w:tc>
          <w:tcPr>
            <w:tcW w:w="855" w:type="dxa"/>
          </w:tcPr>
          <w:p w14:paraId="5B6A3283" w14:textId="77777777" w:rsidR="00C54D04" w:rsidRPr="00875C8A" w:rsidRDefault="00C54D04" w:rsidP="004B4D50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14:paraId="1420B039" w14:textId="77777777" w:rsidR="00C54D04" w:rsidRPr="00875C8A" w:rsidRDefault="00C54D04" w:rsidP="004B4D50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14:paraId="45152C03" w14:textId="77777777" w:rsidR="00C54D04" w:rsidRPr="00875C8A" w:rsidRDefault="00C54D04" w:rsidP="004B4D50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14:paraId="5846367F" w14:textId="77777777" w:rsidR="00C54D04" w:rsidRPr="00875C8A" w:rsidRDefault="00C54D04" w:rsidP="004B4D50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14:paraId="1C1A6F9E" w14:textId="18A583F3" w:rsidR="00C54D04" w:rsidRPr="00875C8A" w:rsidRDefault="00C54D04" w:rsidP="004B4D50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75C8A">
              <w:rPr>
                <w:rFonts w:ascii="Arial" w:hAnsi="Arial" w:cs="Arial"/>
                <w:b/>
                <w:bCs/>
                <w:sz w:val="22"/>
                <w:szCs w:val="22"/>
              </w:rPr>
              <w:t>3.0</w:t>
            </w:r>
          </w:p>
        </w:tc>
        <w:tc>
          <w:tcPr>
            <w:tcW w:w="2520" w:type="dxa"/>
          </w:tcPr>
          <w:p w14:paraId="115B865F" w14:textId="77777777" w:rsidR="00C54D04" w:rsidRPr="00875C8A" w:rsidRDefault="00C54D04" w:rsidP="004B4D5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875C8A">
              <w:rPr>
                <w:rFonts w:ascii="Arial" w:hAnsi="Arial" w:cs="Arial"/>
                <w:sz w:val="22"/>
                <w:szCs w:val="22"/>
              </w:rPr>
              <w:t>Contiene todos los elementos cruciales del tema. </w:t>
            </w:r>
          </w:p>
          <w:p w14:paraId="2FECF356" w14:textId="77777777" w:rsidR="00C54D04" w:rsidRPr="00875C8A" w:rsidRDefault="00C54D04" w:rsidP="004B4D50">
            <w:pPr>
              <w:jc w:val="both"/>
              <w:rPr>
                <w:rFonts w:ascii="Arial" w:hAnsi="Arial" w:cs="Arial"/>
                <w:sz w:val="22"/>
                <w:szCs w:val="22"/>
                <w:lang w:val="es-MX"/>
              </w:rPr>
            </w:pPr>
          </w:p>
          <w:p w14:paraId="7F3EA63A" w14:textId="77777777" w:rsidR="00C54D04" w:rsidRPr="00875C8A" w:rsidRDefault="00C54D04" w:rsidP="004B4D5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875C8A">
              <w:rPr>
                <w:rFonts w:ascii="Arial" w:hAnsi="Arial" w:cs="Arial"/>
                <w:sz w:val="22"/>
                <w:szCs w:val="22"/>
              </w:rPr>
              <w:t>Presenta un análisis profundo y exhaustivo del tema. </w:t>
            </w:r>
          </w:p>
          <w:p w14:paraId="239BBA4A" w14:textId="77777777" w:rsidR="00C54D04" w:rsidRPr="00875C8A" w:rsidRDefault="00C54D04" w:rsidP="004B4D50">
            <w:pPr>
              <w:jc w:val="both"/>
              <w:rPr>
                <w:rFonts w:ascii="Arial" w:hAnsi="Arial" w:cs="Arial"/>
                <w:sz w:val="22"/>
                <w:szCs w:val="22"/>
                <w:lang w:val="es-MX"/>
              </w:rPr>
            </w:pPr>
          </w:p>
          <w:p w14:paraId="217BF65C" w14:textId="77777777" w:rsidR="00C54D04" w:rsidRPr="00875C8A" w:rsidRDefault="00C54D04" w:rsidP="004B4D5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875C8A">
              <w:rPr>
                <w:rFonts w:ascii="Arial" w:hAnsi="Arial" w:cs="Arial"/>
                <w:sz w:val="22"/>
                <w:szCs w:val="22"/>
              </w:rPr>
              <w:t>El argumento central es pertinente al tema.</w:t>
            </w:r>
          </w:p>
          <w:p w14:paraId="2ED92104" w14:textId="77777777" w:rsidR="00C54D04" w:rsidRPr="00875C8A" w:rsidRDefault="00C54D04" w:rsidP="004B4D50">
            <w:pPr>
              <w:jc w:val="both"/>
              <w:rPr>
                <w:rFonts w:ascii="Arial" w:hAnsi="Arial" w:cs="Arial"/>
                <w:sz w:val="22"/>
                <w:szCs w:val="22"/>
                <w:lang w:val="es-MX"/>
              </w:rPr>
            </w:pPr>
          </w:p>
          <w:p w14:paraId="2BA6E17E" w14:textId="77777777" w:rsidR="00C54D04" w:rsidRPr="00875C8A" w:rsidRDefault="00C54D04" w:rsidP="004B4D5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875C8A">
              <w:rPr>
                <w:rFonts w:ascii="Arial" w:hAnsi="Arial" w:cs="Arial"/>
                <w:sz w:val="22"/>
                <w:szCs w:val="22"/>
              </w:rPr>
              <w:t>Expone con claridad su posición ante el tema.</w:t>
            </w:r>
          </w:p>
          <w:p w14:paraId="0791EC98" w14:textId="77777777" w:rsidR="00C54D04" w:rsidRPr="00875C8A" w:rsidRDefault="00C54D04" w:rsidP="004B4D50">
            <w:pPr>
              <w:jc w:val="both"/>
              <w:rPr>
                <w:rFonts w:ascii="Arial" w:hAnsi="Arial" w:cs="Arial"/>
                <w:sz w:val="22"/>
                <w:szCs w:val="22"/>
                <w:lang w:val="es-MX"/>
              </w:rPr>
            </w:pPr>
          </w:p>
          <w:p w14:paraId="3D38CE40" w14:textId="7DE945D4" w:rsidR="00C54D04" w:rsidRPr="00875C8A" w:rsidRDefault="00C54D04" w:rsidP="004B4D5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75C8A">
              <w:rPr>
                <w:rFonts w:ascii="Arial" w:hAnsi="Arial" w:cs="Arial"/>
                <w:sz w:val="22"/>
                <w:szCs w:val="22"/>
              </w:rPr>
              <w:t>3.0</w:t>
            </w:r>
          </w:p>
        </w:tc>
        <w:tc>
          <w:tcPr>
            <w:tcW w:w="2887" w:type="dxa"/>
          </w:tcPr>
          <w:p w14:paraId="6140C3EF" w14:textId="77777777" w:rsidR="00C54D04" w:rsidRPr="00875C8A" w:rsidRDefault="00C54D04" w:rsidP="004B4D5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875C8A">
              <w:rPr>
                <w:rFonts w:ascii="Arial" w:hAnsi="Arial" w:cs="Arial"/>
                <w:sz w:val="22"/>
                <w:szCs w:val="22"/>
              </w:rPr>
              <w:t>Contiene el 80% de los elementos cruciales del tema.</w:t>
            </w:r>
          </w:p>
          <w:p w14:paraId="228BA2EE" w14:textId="77777777" w:rsidR="00C54D04" w:rsidRPr="00875C8A" w:rsidRDefault="00C54D04" w:rsidP="004B4D50">
            <w:pPr>
              <w:jc w:val="both"/>
              <w:rPr>
                <w:rFonts w:ascii="Arial" w:hAnsi="Arial" w:cs="Arial"/>
                <w:sz w:val="22"/>
                <w:szCs w:val="22"/>
                <w:lang w:val="es-MX"/>
              </w:rPr>
            </w:pPr>
          </w:p>
          <w:p w14:paraId="0CA996F3" w14:textId="77777777" w:rsidR="00C54D04" w:rsidRPr="00875C8A" w:rsidRDefault="00C54D04" w:rsidP="004B4D5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875C8A">
              <w:rPr>
                <w:rFonts w:ascii="Arial" w:hAnsi="Arial" w:cs="Arial"/>
                <w:sz w:val="22"/>
                <w:szCs w:val="22"/>
              </w:rPr>
              <w:t>Presenta un análisis profundo, pero poco exhaustivo del tema.</w:t>
            </w:r>
          </w:p>
          <w:p w14:paraId="3FA14EC8" w14:textId="77777777" w:rsidR="00C54D04" w:rsidRPr="00875C8A" w:rsidRDefault="00C54D04" w:rsidP="004B4D50">
            <w:pPr>
              <w:jc w:val="both"/>
              <w:rPr>
                <w:rFonts w:ascii="Arial" w:hAnsi="Arial" w:cs="Arial"/>
                <w:sz w:val="22"/>
                <w:szCs w:val="22"/>
                <w:lang w:val="es-MX"/>
              </w:rPr>
            </w:pPr>
          </w:p>
          <w:p w14:paraId="61109AB4" w14:textId="77777777" w:rsidR="00C54D04" w:rsidRPr="00875C8A" w:rsidRDefault="00C54D04" w:rsidP="004B4D5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875C8A">
              <w:rPr>
                <w:rFonts w:ascii="Arial" w:hAnsi="Arial" w:cs="Arial"/>
                <w:sz w:val="22"/>
                <w:szCs w:val="22"/>
              </w:rPr>
              <w:t>El argumento central es poco pertinente al tema.</w:t>
            </w:r>
          </w:p>
          <w:p w14:paraId="1016E458" w14:textId="77777777" w:rsidR="00C54D04" w:rsidRPr="00875C8A" w:rsidRDefault="00C54D04" w:rsidP="004B4D50">
            <w:pPr>
              <w:jc w:val="both"/>
              <w:rPr>
                <w:rFonts w:ascii="Arial" w:hAnsi="Arial" w:cs="Arial"/>
                <w:sz w:val="22"/>
                <w:szCs w:val="22"/>
                <w:lang w:val="es-MX"/>
              </w:rPr>
            </w:pPr>
          </w:p>
          <w:p w14:paraId="550BCE98" w14:textId="77777777" w:rsidR="00C54D04" w:rsidRPr="00875C8A" w:rsidRDefault="00C54D04" w:rsidP="004B4D50">
            <w:pPr>
              <w:jc w:val="both"/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875C8A">
              <w:rPr>
                <w:rFonts w:ascii="Arial" w:hAnsi="Arial" w:cs="Arial"/>
                <w:sz w:val="22"/>
                <w:szCs w:val="22"/>
              </w:rPr>
              <w:t>La exposición de su posición ante el tema es confusa.</w:t>
            </w:r>
          </w:p>
          <w:p w14:paraId="474D3C86" w14:textId="410189F1" w:rsidR="00C54D04" w:rsidRPr="00875C8A" w:rsidRDefault="00C54D04" w:rsidP="004B4D5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75C8A">
              <w:rPr>
                <w:rFonts w:ascii="Arial" w:hAnsi="Arial" w:cs="Arial"/>
                <w:sz w:val="22"/>
                <w:szCs w:val="22"/>
              </w:rPr>
              <w:t>2.4</w:t>
            </w:r>
          </w:p>
        </w:tc>
        <w:tc>
          <w:tcPr>
            <w:tcW w:w="2460" w:type="dxa"/>
          </w:tcPr>
          <w:p w14:paraId="2162571A" w14:textId="77777777" w:rsidR="00C54D04" w:rsidRPr="00875C8A" w:rsidRDefault="00C54D04" w:rsidP="004B4D5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875C8A">
              <w:rPr>
                <w:rFonts w:ascii="Arial" w:hAnsi="Arial" w:cs="Arial"/>
                <w:sz w:val="22"/>
                <w:szCs w:val="22"/>
              </w:rPr>
              <w:t>Contiene el 50% de los elementos cruciales del tema. </w:t>
            </w:r>
          </w:p>
          <w:p w14:paraId="6D9E97F1" w14:textId="77777777" w:rsidR="00C54D04" w:rsidRPr="00875C8A" w:rsidRDefault="00C54D04" w:rsidP="004B4D50">
            <w:pPr>
              <w:jc w:val="both"/>
              <w:rPr>
                <w:rFonts w:ascii="Arial" w:hAnsi="Arial" w:cs="Arial"/>
                <w:sz w:val="22"/>
                <w:szCs w:val="22"/>
                <w:lang w:val="es-MX"/>
              </w:rPr>
            </w:pPr>
          </w:p>
          <w:p w14:paraId="54B43A10" w14:textId="77777777" w:rsidR="00C54D04" w:rsidRPr="00875C8A" w:rsidRDefault="00C54D04" w:rsidP="004B4D5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875C8A">
              <w:rPr>
                <w:rFonts w:ascii="Arial" w:hAnsi="Arial" w:cs="Arial"/>
                <w:sz w:val="22"/>
                <w:szCs w:val="22"/>
              </w:rPr>
              <w:t>Presenta un análisis poco profundo del tema y nada exhaustivo.</w:t>
            </w:r>
          </w:p>
          <w:p w14:paraId="1160EE90" w14:textId="77777777" w:rsidR="00C54D04" w:rsidRPr="00875C8A" w:rsidRDefault="00C54D04" w:rsidP="004B4D50">
            <w:pPr>
              <w:jc w:val="both"/>
              <w:rPr>
                <w:rFonts w:ascii="Arial" w:hAnsi="Arial" w:cs="Arial"/>
                <w:sz w:val="22"/>
                <w:szCs w:val="22"/>
                <w:lang w:val="es-MX"/>
              </w:rPr>
            </w:pPr>
          </w:p>
          <w:p w14:paraId="21246BCE" w14:textId="77777777" w:rsidR="00C54D04" w:rsidRPr="00875C8A" w:rsidRDefault="00C54D04" w:rsidP="004B4D5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875C8A">
              <w:rPr>
                <w:rFonts w:ascii="Arial" w:hAnsi="Arial" w:cs="Arial"/>
                <w:sz w:val="22"/>
                <w:szCs w:val="22"/>
              </w:rPr>
              <w:t>El argumento central no es pertinente al tema.</w:t>
            </w:r>
          </w:p>
          <w:p w14:paraId="54D4363A" w14:textId="77777777" w:rsidR="00C54D04" w:rsidRPr="00875C8A" w:rsidRDefault="00C54D04" w:rsidP="004B4D50">
            <w:pPr>
              <w:jc w:val="both"/>
              <w:rPr>
                <w:rFonts w:ascii="Arial" w:hAnsi="Arial" w:cs="Arial"/>
                <w:sz w:val="22"/>
                <w:szCs w:val="22"/>
                <w:lang w:val="es-MX"/>
              </w:rPr>
            </w:pPr>
          </w:p>
          <w:p w14:paraId="0D487835" w14:textId="77777777" w:rsidR="00C54D04" w:rsidRPr="00875C8A" w:rsidRDefault="00C54D04" w:rsidP="004B4D50">
            <w:pPr>
              <w:jc w:val="both"/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875C8A">
              <w:rPr>
                <w:rFonts w:ascii="Arial" w:hAnsi="Arial" w:cs="Arial"/>
                <w:sz w:val="22"/>
                <w:szCs w:val="22"/>
              </w:rPr>
              <w:t> No expone su posición ante el tema.</w:t>
            </w:r>
          </w:p>
          <w:p w14:paraId="7917C142" w14:textId="30384FD6" w:rsidR="00C54D04" w:rsidRPr="00875C8A" w:rsidRDefault="00C54D04" w:rsidP="004B4D5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75C8A">
              <w:rPr>
                <w:rFonts w:ascii="Arial" w:hAnsi="Arial" w:cs="Arial"/>
                <w:sz w:val="22"/>
                <w:szCs w:val="22"/>
              </w:rPr>
              <w:t>1.5</w:t>
            </w:r>
          </w:p>
        </w:tc>
        <w:tc>
          <w:tcPr>
            <w:tcW w:w="2269" w:type="dxa"/>
          </w:tcPr>
          <w:p w14:paraId="057AC4D2" w14:textId="77777777" w:rsidR="00C54D04" w:rsidRPr="00875C8A" w:rsidRDefault="00C54D04" w:rsidP="004B4D5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875C8A">
              <w:rPr>
                <w:rFonts w:ascii="Arial" w:hAnsi="Arial" w:cs="Arial"/>
                <w:sz w:val="22"/>
                <w:szCs w:val="22"/>
              </w:rPr>
              <w:t>Contiene menos del 50% de los elementos cruciales del tema. </w:t>
            </w:r>
          </w:p>
          <w:p w14:paraId="33F88FF5" w14:textId="77777777" w:rsidR="00C54D04" w:rsidRPr="00875C8A" w:rsidRDefault="00C54D04" w:rsidP="004B4D50">
            <w:pPr>
              <w:jc w:val="both"/>
              <w:rPr>
                <w:rFonts w:ascii="Arial" w:hAnsi="Arial" w:cs="Arial"/>
                <w:sz w:val="22"/>
                <w:szCs w:val="22"/>
                <w:lang w:val="es-MX"/>
              </w:rPr>
            </w:pPr>
          </w:p>
          <w:p w14:paraId="51DD66F5" w14:textId="77777777" w:rsidR="00C54D04" w:rsidRPr="00875C8A" w:rsidRDefault="00C54D04" w:rsidP="004B4D5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875C8A">
              <w:rPr>
                <w:rFonts w:ascii="Arial" w:hAnsi="Arial" w:cs="Arial"/>
                <w:sz w:val="22"/>
                <w:szCs w:val="22"/>
              </w:rPr>
              <w:t>Presenta un análisis poco profundo del tema.</w:t>
            </w:r>
          </w:p>
          <w:p w14:paraId="564FDDE7" w14:textId="77777777" w:rsidR="00C54D04" w:rsidRPr="00875C8A" w:rsidRDefault="00C54D04" w:rsidP="004B4D50">
            <w:pPr>
              <w:jc w:val="both"/>
              <w:rPr>
                <w:rFonts w:ascii="Arial" w:hAnsi="Arial" w:cs="Arial"/>
                <w:sz w:val="22"/>
                <w:szCs w:val="22"/>
                <w:lang w:val="es-MX"/>
              </w:rPr>
            </w:pPr>
          </w:p>
          <w:p w14:paraId="35C3A776" w14:textId="77777777" w:rsidR="00C54D04" w:rsidRPr="00875C8A" w:rsidRDefault="00C54D04" w:rsidP="004B4D50">
            <w:pPr>
              <w:jc w:val="both"/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875C8A">
              <w:rPr>
                <w:rFonts w:ascii="Arial" w:hAnsi="Arial" w:cs="Arial"/>
                <w:sz w:val="22"/>
                <w:szCs w:val="22"/>
              </w:rPr>
              <w:t>El argumento central no es pertinente al tema.</w:t>
            </w:r>
          </w:p>
          <w:p w14:paraId="1F5E065A" w14:textId="2DFC2745" w:rsidR="00C54D04" w:rsidRPr="00875C8A" w:rsidRDefault="00C54D04" w:rsidP="004B4D5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75C8A">
              <w:rPr>
                <w:rFonts w:ascii="Arial" w:hAnsi="Arial" w:cs="Arial"/>
                <w:sz w:val="22"/>
                <w:szCs w:val="22"/>
              </w:rPr>
              <w:t>0</w:t>
            </w:r>
          </w:p>
        </w:tc>
      </w:tr>
      <w:tr w:rsidR="00C54D04" w:rsidRPr="00875C8A" w14:paraId="15041039" w14:textId="77777777" w:rsidTr="00235B44">
        <w:trPr>
          <w:trHeight w:val="1266"/>
        </w:trPr>
        <w:tc>
          <w:tcPr>
            <w:tcW w:w="1725" w:type="dxa"/>
          </w:tcPr>
          <w:p w14:paraId="7CE3CEC8" w14:textId="77777777" w:rsidR="00C54D04" w:rsidRPr="00875C8A" w:rsidRDefault="00C54D04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14:paraId="4A80BFA6" w14:textId="77777777" w:rsidR="00C54D04" w:rsidRPr="00875C8A" w:rsidRDefault="00C54D04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14:paraId="484519D9" w14:textId="77777777" w:rsidR="00C54D04" w:rsidRPr="00875C8A" w:rsidRDefault="00C54D04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14:paraId="1DFD6BCE" w14:textId="77777777" w:rsidR="00C54D04" w:rsidRPr="00875C8A" w:rsidRDefault="00C54D04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14:paraId="1E1D8CBD" w14:textId="77777777" w:rsidR="00C54D04" w:rsidRPr="00875C8A" w:rsidRDefault="00C54D04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14:paraId="6EACEC66" w14:textId="77777777" w:rsidR="00C54D04" w:rsidRPr="00875C8A" w:rsidRDefault="00C54D04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14:paraId="7AF5F8AA" w14:textId="77777777" w:rsidR="00C54D04" w:rsidRPr="00875C8A" w:rsidRDefault="00C54D04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14:paraId="49519C73" w14:textId="77777777" w:rsidR="00C54D04" w:rsidRPr="00875C8A" w:rsidRDefault="00C54D04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875C8A">
              <w:rPr>
                <w:rFonts w:ascii="Arial" w:hAnsi="Arial" w:cs="Arial"/>
                <w:b/>
                <w:bCs/>
                <w:sz w:val="22"/>
                <w:szCs w:val="22"/>
              </w:rPr>
              <w:t>Organización</w:t>
            </w:r>
          </w:p>
        </w:tc>
        <w:tc>
          <w:tcPr>
            <w:tcW w:w="855" w:type="dxa"/>
          </w:tcPr>
          <w:p w14:paraId="5AEBCA02" w14:textId="77777777" w:rsidR="00C54D04" w:rsidRPr="00875C8A" w:rsidRDefault="00C54D04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14:paraId="22B18D97" w14:textId="77777777" w:rsidR="00C54D04" w:rsidRPr="00875C8A" w:rsidRDefault="00C54D04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14:paraId="10918BB0" w14:textId="77777777" w:rsidR="00C54D04" w:rsidRPr="00875C8A" w:rsidRDefault="00C54D04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14:paraId="3AA88A66" w14:textId="77777777" w:rsidR="00C54D04" w:rsidRPr="00875C8A" w:rsidRDefault="00C54D04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14:paraId="6ED22C04" w14:textId="77777777" w:rsidR="00C54D04" w:rsidRPr="00875C8A" w:rsidRDefault="00C54D04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14:paraId="0FEF81CD" w14:textId="77777777" w:rsidR="00C54D04" w:rsidRPr="00875C8A" w:rsidRDefault="00C54D04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14:paraId="7253621F" w14:textId="77777777" w:rsidR="00C54D04" w:rsidRPr="00875C8A" w:rsidRDefault="00C54D04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14:paraId="03E83880" w14:textId="77777777" w:rsidR="00C54D04" w:rsidRPr="00875C8A" w:rsidRDefault="00C54D04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875C8A">
              <w:rPr>
                <w:rFonts w:ascii="Arial" w:hAnsi="Arial" w:cs="Arial"/>
                <w:b/>
                <w:bCs/>
                <w:sz w:val="22"/>
                <w:szCs w:val="22"/>
              </w:rPr>
              <w:t>3.5</w:t>
            </w:r>
          </w:p>
        </w:tc>
        <w:tc>
          <w:tcPr>
            <w:tcW w:w="2520" w:type="dxa"/>
            <w:hideMark/>
          </w:tcPr>
          <w:p w14:paraId="7ECC3613" w14:textId="77777777" w:rsidR="00C54D04" w:rsidRPr="00875C8A" w:rsidRDefault="00C54D04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875C8A">
              <w:rPr>
                <w:rFonts w:ascii="Arial" w:hAnsi="Arial" w:cs="Arial"/>
                <w:sz w:val="22"/>
                <w:szCs w:val="22"/>
              </w:rPr>
              <w:t>Plantea una estructura completa: introducción, desarrollo y conclusión.</w:t>
            </w:r>
          </w:p>
          <w:p w14:paraId="24546B22" w14:textId="77777777" w:rsidR="00C54D04" w:rsidRPr="00875C8A" w:rsidRDefault="00C54D04">
            <w:pPr>
              <w:jc w:val="both"/>
              <w:rPr>
                <w:rFonts w:ascii="Arial" w:hAnsi="Arial" w:cs="Arial"/>
                <w:sz w:val="22"/>
                <w:szCs w:val="22"/>
                <w:lang w:val="es-MX"/>
              </w:rPr>
            </w:pPr>
          </w:p>
          <w:p w14:paraId="7B438437" w14:textId="77777777" w:rsidR="00C54D04" w:rsidRPr="00875C8A" w:rsidRDefault="00C54D04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875C8A">
              <w:rPr>
                <w:rFonts w:ascii="Arial" w:hAnsi="Arial" w:cs="Arial"/>
                <w:sz w:val="22"/>
                <w:szCs w:val="22"/>
              </w:rPr>
              <w:t>El contenido está organizado de manera que hay conexión lógica.</w:t>
            </w:r>
          </w:p>
          <w:p w14:paraId="68E6C3A8" w14:textId="77777777" w:rsidR="00C54D04" w:rsidRPr="00875C8A" w:rsidRDefault="00C54D04">
            <w:pPr>
              <w:jc w:val="both"/>
              <w:rPr>
                <w:rFonts w:ascii="Arial" w:hAnsi="Arial" w:cs="Arial"/>
                <w:sz w:val="22"/>
                <w:szCs w:val="22"/>
                <w:lang w:val="es-MX"/>
              </w:rPr>
            </w:pPr>
          </w:p>
          <w:p w14:paraId="683421FF" w14:textId="77777777" w:rsidR="00C54D04" w:rsidRPr="00875C8A" w:rsidRDefault="00C54D04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875C8A">
              <w:rPr>
                <w:rFonts w:ascii="Arial" w:hAnsi="Arial" w:cs="Arial"/>
                <w:sz w:val="22"/>
                <w:szCs w:val="22"/>
              </w:rPr>
              <w:t>Las ideas son propias, sustentadas con fuentes confiables de información.</w:t>
            </w:r>
          </w:p>
          <w:p w14:paraId="4795A471" w14:textId="77777777" w:rsidR="00C54D04" w:rsidRPr="00875C8A" w:rsidRDefault="00C54D04">
            <w:pPr>
              <w:jc w:val="both"/>
              <w:rPr>
                <w:rFonts w:ascii="Arial" w:hAnsi="Arial" w:cs="Arial"/>
                <w:sz w:val="22"/>
                <w:szCs w:val="22"/>
                <w:lang w:val="es-MX"/>
              </w:rPr>
            </w:pPr>
          </w:p>
          <w:p w14:paraId="330922C2" w14:textId="77777777" w:rsidR="00C54D04" w:rsidRPr="00875C8A" w:rsidRDefault="00C54D04">
            <w:pPr>
              <w:jc w:val="both"/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875C8A">
              <w:rPr>
                <w:rFonts w:ascii="Arial" w:hAnsi="Arial" w:cs="Arial"/>
                <w:sz w:val="22"/>
                <w:szCs w:val="22"/>
              </w:rPr>
              <w:t>Los argumentos están vinculados a la idea principal.</w:t>
            </w:r>
          </w:p>
          <w:p w14:paraId="00872E45" w14:textId="77777777" w:rsidR="00C54D04" w:rsidRPr="00875C8A" w:rsidRDefault="00C54D04">
            <w:pPr>
              <w:jc w:val="center"/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875C8A">
              <w:rPr>
                <w:rFonts w:ascii="Arial" w:hAnsi="Arial" w:cs="Arial"/>
                <w:sz w:val="22"/>
                <w:szCs w:val="22"/>
              </w:rPr>
              <w:t>3.5</w:t>
            </w:r>
          </w:p>
        </w:tc>
        <w:tc>
          <w:tcPr>
            <w:tcW w:w="2887" w:type="dxa"/>
            <w:hideMark/>
          </w:tcPr>
          <w:p w14:paraId="5D06AC9C" w14:textId="6001357F" w:rsidR="00C54D04" w:rsidRPr="00875C8A" w:rsidRDefault="00C54D04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875C8A">
              <w:rPr>
                <w:rFonts w:ascii="Arial" w:hAnsi="Arial" w:cs="Arial"/>
                <w:sz w:val="22"/>
                <w:szCs w:val="22"/>
              </w:rPr>
              <w:t>Plantea una estructura con: introducción, desarrollo o conclusión.</w:t>
            </w:r>
          </w:p>
          <w:p w14:paraId="05D28DDC" w14:textId="77777777" w:rsidR="00C54D04" w:rsidRPr="00875C8A" w:rsidRDefault="00C54D04">
            <w:pPr>
              <w:jc w:val="both"/>
              <w:rPr>
                <w:rFonts w:ascii="Arial" w:hAnsi="Arial" w:cs="Arial"/>
                <w:sz w:val="22"/>
                <w:szCs w:val="22"/>
                <w:lang w:val="es-MX"/>
              </w:rPr>
            </w:pPr>
          </w:p>
          <w:p w14:paraId="6418C891" w14:textId="77777777" w:rsidR="00C54D04" w:rsidRPr="00875C8A" w:rsidRDefault="00C54D04" w:rsidP="3678CD0D">
            <w:pPr>
              <w:jc w:val="both"/>
              <w:rPr>
                <w:rFonts w:ascii="Arial" w:hAnsi="Arial" w:cs="Arial"/>
                <w:sz w:val="22"/>
                <w:szCs w:val="22"/>
                <w:lang w:val="es-ES"/>
              </w:rPr>
            </w:pPr>
            <w:r w:rsidRPr="00875C8A">
              <w:rPr>
                <w:rFonts w:ascii="Arial" w:hAnsi="Arial" w:cs="Arial"/>
                <w:sz w:val="22"/>
                <w:szCs w:val="22"/>
                <w:lang w:val="es-ES"/>
              </w:rPr>
              <w:t>Gran parte del contenido está organizado de tal manera que existe una conexión lógica.</w:t>
            </w:r>
          </w:p>
          <w:p w14:paraId="7B08BD01" w14:textId="77777777" w:rsidR="00C54D04" w:rsidRPr="00875C8A" w:rsidRDefault="00C54D04">
            <w:pPr>
              <w:jc w:val="both"/>
              <w:rPr>
                <w:rFonts w:ascii="Arial" w:hAnsi="Arial" w:cs="Arial"/>
                <w:sz w:val="22"/>
                <w:szCs w:val="22"/>
                <w:lang w:val="es-MX"/>
              </w:rPr>
            </w:pPr>
          </w:p>
          <w:p w14:paraId="25D35D8F" w14:textId="77777777" w:rsidR="00C54D04" w:rsidRPr="00875C8A" w:rsidRDefault="00C54D04">
            <w:pPr>
              <w:jc w:val="both"/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875C8A">
              <w:rPr>
                <w:rFonts w:ascii="Arial" w:hAnsi="Arial" w:cs="Arial"/>
                <w:sz w:val="22"/>
                <w:szCs w:val="22"/>
              </w:rPr>
              <w:t>Parte de las ideas son propias (80%), sustentadas con fuentes confiables de información.</w:t>
            </w:r>
          </w:p>
          <w:p w14:paraId="38B90C98" w14:textId="77777777" w:rsidR="00C54D04" w:rsidRPr="00875C8A" w:rsidRDefault="00C54D04">
            <w:pPr>
              <w:jc w:val="both"/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875C8A">
              <w:rPr>
                <w:rFonts w:ascii="Arial" w:hAnsi="Arial" w:cs="Arial"/>
                <w:sz w:val="22"/>
                <w:szCs w:val="22"/>
              </w:rPr>
              <w:t>Algunos argumentos están vinculados a la idea principal.</w:t>
            </w:r>
          </w:p>
          <w:p w14:paraId="2E24EE4C" w14:textId="77777777" w:rsidR="00C54D04" w:rsidRPr="00875C8A" w:rsidRDefault="00C54D04">
            <w:pPr>
              <w:jc w:val="center"/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875C8A">
              <w:rPr>
                <w:rFonts w:ascii="Arial" w:hAnsi="Arial" w:cs="Arial"/>
                <w:sz w:val="22"/>
                <w:szCs w:val="22"/>
              </w:rPr>
              <w:t>2.8</w:t>
            </w:r>
          </w:p>
        </w:tc>
        <w:tc>
          <w:tcPr>
            <w:tcW w:w="2460" w:type="dxa"/>
            <w:hideMark/>
          </w:tcPr>
          <w:p w14:paraId="59D6B399" w14:textId="77777777" w:rsidR="00C54D04" w:rsidRPr="00875C8A" w:rsidRDefault="00C54D04">
            <w:pPr>
              <w:jc w:val="both"/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875C8A">
              <w:rPr>
                <w:rFonts w:ascii="Arial" w:hAnsi="Arial" w:cs="Arial"/>
                <w:sz w:val="22"/>
                <w:szCs w:val="22"/>
              </w:rPr>
              <w:t>Plantea una estructura con: introducción, desarrollo o conclusión.</w:t>
            </w:r>
          </w:p>
          <w:p w14:paraId="1CB4D431" w14:textId="1947DA0F" w:rsidR="00C54D04" w:rsidRPr="00875C8A" w:rsidRDefault="00C54D04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875C8A">
              <w:rPr>
                <w:rFonts w:ascii="Arial" w:hAnsi="Arial" w:cs="Arial"/>
                <w:sz w:val="22"/>
                <w:szCs w:val="22"/>
              </w:rPr>
              <w:t> Parte de las ideas son propias (60%).</w:t>
            </w:r>
          </w:p>
          <w:p w14:paraId="34285B49" w14:textId="77777777" w:rsidR="00C54D04" w:rsidRPr="00875C8A" w:rsidRDefault="00C54D04">
            <w:pPr>
              <w:jc w:val="both"/>
              <w:rPr>
                <w:rFonts w:ascii="Arial" w:hAnsi="Arial" w:cs="Arial"/>
                <w:sz w:val="22"/>
                <w:szCs w:val="22"/>
                <w:lang w:val="es-MX"/>
              </w:rPr>
            </w:pPr>
          </w:p>
          <w:p w14:paraId="603D2CF2" w14:textId="77777777" w:rsidR="00C54D04" w:rsidRPr="00875C8A" w:rsidRDefault="00C54D04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875C8A">
              <w:rPr>
                <w:rFonts w:ascii="Arial" w:hAnsi="Arial" w:cs="Arial"/>
                <w:sz w:val="22"/>
                <w:szCs w:val="22"/>
              </w:rPr>
              <w:t>Sustentadas con fuentes confiables de información.</w:t>
            </w:r>
          </w:p>
          <w:p w14:paraId="1E5FF2AF" w14:textId="77777777" w:rsidR="00C54D04" w:rsidRPr="00875C8A" w:rsidRDefault="00C54D04">
            <w:pPr>
              <w:jc w:val="both"/>
              <w:rPr>
                <w:rFonts w:ascii="Arial" w:hAnsi="Arial" w:cs="Arial"/>
                <w:sz w:val="22"/>
                <w:szCs w:val="22"/>
                <w:lang w:val="es-MX"/>
              </w:rPr>
            </w:pPr>
          </w:p>
          <w:p w14:paraId="25F23541" w14:textId="77777777" w:rsidR="00C54D04" w:rsidRPr="00875C8A" w:rsidRDefault="00C54D04">
            <w:pPr>
              <w:jc w:val="both"/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875C8A">
              <w:rPr>
                <w:rFonts w:ascii="Arial" w:hAnsi="Arial" w:cs="Arial"/>
                <w:sz w:val="22"/>
                <w:szCs w:val="22"/>
              </w:rPr>
              <w:t>Pocos argumentos están vinculados a la idea principal.</w:t>
            </w:r>
          </w:p>
          <w:p w14:paraId="2D79A9CB" w14:textId="19D74BA6" w:rsidR="4B69910A" w:rsidRPr="00875C8A" w:rsidRDefault="4B69910A" w:rsidP="4B69910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57F1C352" w14:textId="77777777" w:rsidR="00C54D04" w:rsidRPr="00875C8A" w:rsidRDefault="00C54D04">
            <w:pPr>
              <w:jc w:val="center"/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875C8A">
              <w:rPr>
                <w:rFonts w:ascii="Arial" w:hAnsi="Arial" w:cs="Arial"/>
                <w:sz w:val="22"/>
                <w:szCs w:val="22"/>
              </w:rPr>
              <w:t>1.75</w:t>
            </w:r>
          </w:p>
        </w:tc>
        <w:tc>
          <w:tcPr>
            <w:tcW w:w="2269" w:type="dxa"/>
            <w:hideMark/>
          </w:tcPr>
          <w:p w14:paraId="70DF1048" w14:textId="77777777" w:rsidR="00C54D04" w:rsidRPr="00875C8A" w:rsidRDefault="00C54D04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875C8A">
              <w:rPr>
                <w:rFonts w:ascii="Arial" w:hAnsi="Arial" w:cs="Arial"/>
                <w:sz w:val="22"/>
                <w:szCs w:val="22"/>
              </w:rPr>
              <w:t>Plantea una estructura conceptual deficiente en: introducción, desarrollo o conclusión.</w:t>
            </w:r>
          </w:p>
          <w:p w14:paraId="7D291657" w14:textId="77777777" w:rsidR="00C54D04" w:rsidRPr="00875C8A" w:rsidRDefault="00C54D04">
            <w:pPr>
              <w:jc w:val="both"/>
              <w:rPr>
                <w:rFonts w:ascii="Arial" w:hAnsi="Arial" w:cs="Arial"/>
                <w:sz w:val="22"/>
                <w:szCs w:val="22"/>
                <w:lang w:val="es-MX"/>
              </w:rPr>
            </w:pPr>
          </w:p>
          <w:p w14:paraId="38807EC9" w14:textId="77777777" w:rsidR="00C54D04" w:rsidRPr="00875C8A" w:rsidRDefault="00C54D04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875C8A">
              <w:rPr>
                <w:rFonts w:ascii="Arial" w:hAnsi="Arial" w:cs="Arial"/>
                <w:sz w:val="22"/>
                <w:szCs w:val="22"/>
              </w:rPr>
              <w:t>El contenido está mal organizado.</w:t>
            </w:r>
          </w:p>
          <w:p w14:paraId="5269851F" w14:textId="77777777" w:rsidR="00C54D04" w:rsidRPr="00875C8A" w:rsidRDefault="00C54D04">
            <w:pPr>
              <w:jc w:val="both"/>
              <w:rPr>
                <w:rFonts w:ascii="Arial" w:hAnsi="Arial" w:cs="Arial"/>
                <w:sz w:val="22"/>
                <w:szCs w:val="22"/>
                <w:lang w:val="es-MX"/>
              </w:rPr>
            </w:pPr>
          </w:p>
          <w:p w14:paraId="348CBCC3" w14:textId="77777777" w:rsidR="00C54D04" w:rsidRPr="00875C8A" w:rsidRDefault="00C54D04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875C8A">
              <w:rPr>
                <w:rFonts w:ascii="Arial" w:hAnsi="Arial" w:cs="Arial"/>
                <w:sz w:val="22"/>
                <w:szCs w:val="22"/>
              </w:rPr>
              <w:t>Las ideas que se presentan no son propias.</w:t>
            </w:r>
          </w:p>
          <w:p w14:paraId="628C4D61" w14:textId="77777777" w:rsidR="00C54D04" w:rsidRPr="00875C8A" w:rsidRDefault="00C54D04">
            <w:pPr>
              <w:jc w:val="both"/>
              <w:rPr>
                <w:rFonts w:ascii="Arial" w:hAnsi="Arial" w:cs="Arial"/>
                <w:sz w:val="22"/>
                <w:szCs w:val="22"/>
                <w:lang w:val="es-MX"/>
              </w:rPr>
            </w:pPr>
          </w:p>
          <w:p w14:paraId="16325338" w14:textId="77777777" w:rsidR="00C54D04" w:rsidRPr="00875C8A" w:rsidRDefault="00C54D04">
            <w:pPr>
              <w:jc w:val="both"/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875C8A">
              <w:rPr>
                <w:rFonts w:ascii="Arial" w:hAnsi="Arial" w:cs="Arial"/>
                <w:sz w:val="22"/>
                <w:szCs w:val="22"/>
              </w:rPr>
              <w:t>Carece de argumentos vinculados a la idea principal.</w:t>
            </w:r>
          </w:p>
          <w:p w14:paraId="23AF3EAC" w14:textId="77777777" w:rsidR="00C54D04" w:rsidRPr="00875C8A" w:rsidRDefault="00C54D04">
            <w:pPr>
              <w:jc w:val="center"/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875C8A">
              <w:rPr>
                <w:rFonts w:ascii="Arial" w:hAnsi="Arial" w:cs="Arial"/>
                <w:sz w:val="22"/>
                <w:szCs w:val="22"/>
              </w:rPr>
              <w:t>0</w:t>
            </w:r>
          </w:p>
        </w:tc>
      </w:tr>
      <w:tr w:rsidR="00C54D04" w:rsidRPr="00875C8A" w14:paraId="7EFBC3D9" w14:textId="77777777" w:rsidTr="00235B44">
        <w:trPr>
          <w:trHeight w:val="2381"/>
        </w:trPr>
        <w:tc>
          <w:tcPr>
            <w:tcW w:w="1725" w:type="dxa"/>
            <w:hideMark/>
          </w:tcPr>
          <w:p w14:paraId="4F663AF9" w14:textId="77777777" w:rsidR="00C54D04" w:rsidRPr="00875C8A" w:rsidRDefault="00C54D04" w:rsidP="004B4D50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14:paraId="1FF1394D" w14:textId="77777777" w:rsidR="00C54D04" w:rsidRPr="00875C8A" w:rsidRDefault="00C54D04" w:rsidP="004B4D50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14:paraId="24A1E1C7" w14:textId="04300675" w:rsidR="00C54D04" w:rsidRPr="00875C8A" w:rsidRDefault="00C54D04" w:rsidP="004B4D50">
            <w:pPr>
              <w:jc w:val="center"/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875C8A">
              <w:rPr>
                <w:rFonts w:ascii="Arial" w:hAnsi="Arial" w:cs="Arial"/>
                <w:b/>
                <w:bCs/>
                <w:sz w:val="22"/>
                <w:szCs w:val="22"/>
              </w:rPr>
              <w:t>Sintaxis, gramática y ortografía</w:t>
            </w:r>
          </w:p>
        </w:tc>
        <w:tc>
          <w:tcPr>
            <w:tcW w:w="855" w:type="dxa"/>
            <w:hideMark/>
          </w:tcPr>
          <w:p w14:paraId="2BB640FA" w14:textId="77777777" w:rsidR="00C54D04" w:rsidRPr="00875C8A" w:rsidRDefault="00C54D04" w:rsidP="004B4D50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14:paraId="09E775FD" w14:textId="77777777" w:rsidR="00C54D04" w:rsidRPr="00875C8A" w:rsidRDefault="00C54D04" w:rsidP="004B4D50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14:paraId="0FA6231C" w14:textId="77777777" w:rsidR="00C54D04" w:rsidRPr="00875C8A" w:rsidRDefault="00C54D04" w:rsidP="004B4D50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14:paraId="715F4B62" w14:textId="739DA57D" w:rsidR="00C54D04" w:rsidRPr="00875C8A" w:rsidRDefault="00C54D04" w:rsidP="004B4D50">
            <w:pPr>
              <w:rPr>
                <w:rFonts w:ascii="Arial" w:hAnsi="Arial" w:cs="Arial"/>
                <w:b/>
                <w:bCs/>
                <w:sz w:val="22"/>
                <w:szCs w:val="22"/>
                <w:lang w:val="es-MX"/>
              </w:rPr>
            </w:pPr>
            <w:r w:rsidRPr="00875C8A">
              <w:rPr>
                <w:rFonts w:ascii="Arial" w:hAnsi="Arial" w:cs="Arial"/>
                <w:b/>
                <w:bCs/>
                <w:sz w:val="22"/>
                <w:szCs w:val="22"/>
              </w:rPr>
              <w:t>2.0</w:t>
            </w:r>
          </w:p>
        </w:tc>
        <w:tc>
          <w:tcPr>
            <w:tcW w:w="2520" w:type="dxa"/>
            <w:hideMark/>
          </w:tcPr>
          <w:p w14:paraId="6B89E84E" w14:textId="77777777" w:rsidR="00C54D04" w:rsidRPr="00875C8A" w:rsidRDefault="00C54D04" w:rsidP="004B4D5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875C8A">
              <w:rPr>
                <w:rFonts w:ascii="Arial" w:hAnsi="Arial" w:cs="Arial"/>
                <w:sz w:val="22"/>
                <w:szCs w:val="22"/>
              </w:rPr>
              <w:t>Sigue las reglas ortográficas, gramaticales y de sintaxis. </w:t>
            </w:r>
          </w:p>
          <w:p w14:paraId="7C4A999B" w14:textId="77777777" w:rsidR="00C54D04" w:rsidRPr="00875C8A" w:rsidRDefault="00C54D04" w:rsidP="004B4D50">
            <w:pPr>
              <w:jc w:val="both"/>
              <w:rPr>
                <w:rFonts w:ascii="Arial" w:hAnsi="Arial" w:cs="Arial"/>
                <w:sz w:val="22"/>
                <w:szCs w:val="22"/>
                <w:lang w:val="es-MX"/>
              </w:rPr>
            </w:pPr>
          </w:p>
          <w:p w14:paraId="24A1F2C6" w14:textId="77777777" w:rsidR="00C54D04" w:rsidRPr="00875C8A" w:rsidRDefault="00C54D04" w:rsidP="004B4D5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875C8A">
              <w:rPr>
                <w:rFonts w:ascii="Arial" w:hAnsi="Arial" w:cs="Arial"/>
                <w:sz w:val="22"/>
                <w:szCs w:val="22"/>
              </w:rPr>
              <w:t>Sin errores ortográficos ni gramaticales y de sintaxis.</w:t>
            </w:r>
          </w:p>
          <w:p w14:paraId="0BA293AE" w14:textId="77777777" w:rsidR="00C54D04" w:rsidRPr="00875C8A" w:rsidRDefault="00C54D04" w:rsidP="004B4D50">
            <w:pPr>
              <w:jc w:val="both"/>
              <w:rPr>
                <w:rFonts w:ascii="Arial" w:hAnsi="Arial" w:cs="Arial"/>
                <w:sz w:val="22"/>
                <w:szCs w:val="22"/>
                <w:lang w:val="es-MX"/>
              </w:rPr>
            </w:pPr>
          </w:p>
          <w:p w14:paraId="25FE39B8" w14:textId="3063E06F" w:rsidR="00C54D04" w:rsidRPr="00875C8A" w:rsidRDefault="00C54D04" w:rsidP="004B4D50">
            <w:pPr>
              <w:jc w:val="center"/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875C8A">
              <w:rPr>
                <w:rFonts w:ascii="Arial" w:hAnsi="Arial" w:cs="Arial"/>
                <w:sz w:val="22"/>
                <w:szCs w:val="22"/>
              </w:rPr>
              <w:t>2.0</w:t>
            </w:r>
          </w:p>
        </w:tc>
        <w:tc>
          <w:tcPr>
            <w:tcW w:w="2887" w:type="dxa"/>
            <w:hideMark/>
          </w:tcPr>
          <w:p w14:paraId="18042D02" w14:textId="77777777" w:rsidR="00C54D04" w:rsidRPr="00875C8A" w:rsidRDefault="00C54D04" w:rsidP="004B4D5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875C8A">
              <w:rPr>
                <w:rFonts w:ascii="Arial" w:hAnsi="Arial" w:cs="Arial"/>
                <w:sz w:val="22"/>
                <w:szCs w:val="22"/>
              </w:rPr>
              <w:t>En la mayoría de los casos sigue las reglas ortográficas, gramaticales y de sintaxis. </w:t>
            </w:r>
          </w:p>
          <w:p w14:paraId="2A2FF1F6" w14:textId="77777777" w:rsidR="00C54D04" w:rsidRPr="00875C8A" w:rsidRDefault="00C54D04" w:rsidP="004B4D50">
            <w:pPr>
              <w:jc w:val="both"/>
              <w:rPr>
                <w:rFonts w:ascii="Arial" w:hAnsi="Arial" w:cs="Arial"/>
                <w:sz w:val="22"/>
                <w:szCs w:val="22"/>
                <w:lang w:val="es-MX"/>
              </w:rPr>
            </w:pPr>
          </w:p>
          <w:p w14:paraId="733F7466" w14:textId="77777777" w:rsidR="00C54D04" w:rsidRPr="00875C8A" w:rsidRDefault="00C54D04" w:rsidP="004B4D5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875C8A">
              <w:rPr>
                <w:rFonts w:ascii="Arial" w:hAnsi="Arial" w:cs="Arial"/>
                <w:sz w:val="22"/>
                <w:szCs w:val="22"/>
              </w:rPr>
              <w:t>Presenta hasta 3 errores ortográficos, gramaticales y de sintaxis.</w:t>
            </w:r>
          </w:p>
          <w:p w14:paraId="5E305F33" w14:textId="77777777" w:rsidR="00C54D04" w:rsidRPr="00875C8A" w:rsidRDefault="00C54D04" w:rsidP="004B4D50">
            <w:pPr>
              <w:jc w:val="both"/>
              <w:rPr>
                <w:rFonts w:ascii="Arial" w:hAnsi="Arial" w:cs="Arial"/>
                <w:sz w:val="22"/>
                <w:szCs w:val="22"/>
                <w:lang w:val="es-MX"/>
              </w:rPr>
            </w:pPr>
          </w:p>
          <w:p w14:paraId="408C5211" w14:textId="6461629E" w:rsidR="00C54D04" w:rsidRPr="00875C8A" w:rsidRDefault="00C54D04" w:rsidP="004B4D50">
            <w:pPr>
              <w:jc w:val="center"/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875C8A">
              <w:rPr>
                <w:rFonts w:ascii="Arial" w:hAnsi="Arial" w:cs="Arial"/>
                <w:sz w:val="22"/>
                <w:szCs w:val="22"/>
              </w:rPr>
              <w:t>1.6</w:t>
            </w:r>
          </w:p>
        </w:tc>
        <w:tc>
          <w:tcPr>
            <w:tcW w:w="2460" w:type="dxa"/>
            <w:hideMark/>
          </w:tcPr>
          <w:p w14:paraId="372F3317" w14:textId="77777777" w:rsidR="00C54D04" w:rsidRPr="00875C8A" w:rsidRDefault="00C54D04" w:rsidP="004B4D5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875C8A">
              <w:rPr>
                <w:rFonts w:ascii="Arial" w:hAnsi="Arial" w:cs="Arial"/>
                <w:sz w:val="22"/>
                <w:szCs w:val="22"/>
              </w:rPr>
              <w:t>En la mayoría de los casos sigue las reglas ortográficas, gramaticales y de sintaxis. </w:t>
            </w:r>
          </w:p>
          <w:p w14:paraId="2BD4D0FF" w14:textId="77777777" w:rsidR="00C54D04" w:rsidRPr="00875C8A" w:rsidRDefault="00C54D04" w:rsidP="004B4D50">
            <w:pPr>
              <w:jc w:val="both"/>
              <w:rPr>
                <w:rFonts w:ascii="Arial" w:hAnsi="Arial" w:cs="Arial"/>
                <w:sz w:val="22"/>
                <w:szCs w:val="22"/>
                <w:lang w:val="es-MX"/>
              </w:rPr>
            </w:pPr>
          </w:p>
          <w:p w14:paraId="28C7DAFD" w14:textId="77777777" w:rsidR="00C54D04" w:rsidRPr="00875C8A" w:rsidRDefault="00C54D04" w:rsidP="004B4D50">
            <w:pPr>
              <w:jc w:val="both"/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875C8A">
              <w:rPr>
                <w:rFonts w:ascii="Arial" w:hAnsi="Arial" w:cs="Arial"/>
                <w:sz w:val="22"/>
                <w:szCs w:val="22"/>
              </w:rPr>
              <w:t>Presenta hasta 5 errores ortográficos, gramaticales y de sintaxis.</w:t>
            </w:r>
          </w:p>
          <w:p w14:paraId="57AC1A77" w14:textId="2F161347" w:rsidR="00C54D04" w:rsidRPr="00875C8A" w:rsidRDefault="00C54D04" w:rsidP="004B4D50">
            <w:pPr>
              <w:jc w:val="center"/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875C8A">
              <w:rPr>
                <w:rFonts w:ascii="Arial" w:hAnsi="Arial" w:cs="Arial"/>
                <w:sz w:val="22"/>
                <w:szCs w:val="22"/>
              </w:rPr>
              <w:t>1.0</w:t>
            </w:r>
          </w:p>
        </w:tc>
        <w:tc>
          <w:tcPr>
            <w:tcW w:w="2269" w:type="dxa"/>
            <w:hideMark/>
          </w:tcPr>
          <w:p w14:paraId="004A00AB" w14:textId="77777777" w:rsidR="00C54D04" w:rsidRPr="00875C8A" w:rsidRDefault="00C54D04" w:rsidP="004B4D5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875C8A">
              <w:rPr>
                <w:rFonts w:ascii="Arial" w:hAnsi="Arial" w:cs="Arial"/>
                <w:sz w:val="22"/>
                <w:szCs w:val="22"/>
              </w:rPr>
              <w:t>No se apega a las reglas ortográficas, gramaticales ni de sintaxis.</w:t>
            </w:r>
          </w:p>
          <w:p w14:paraId="44384D98" w14:textId="77777777" w:rsidR="00C54D04" w:rsidRPr="00875C8A" w:rsidRDefault="00C54D04" w:rsidP="004B4D50">
            <w:pPr>
              <w:jc w:val="both"/>
              <w:rPr>
                <w:rFonts w:ascii="Arial" w:hAnsi="Arial" w:cs="Arial"/>
                <w:sz w:val="22"/>
                <w:szCs w:val="22"/>
                <w:lang w:val="es-MX"/>
              </w:rPr>
            </w:pPr>
          </w:p>
          <w:p w14:paraId="320856E5" w14:textId="10C4CAFE" w:rsidR="00C54D04" w:rsidRPr="00875C8A" w:rsidRDefault="00C54D04" w:rsidP="004B4D5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875C8A">
              <w:rPr>
                <w:rFonts w:ascii="Arial" w:hAnsi="Arial" w:cs="Arial"/>
                <w:sz w:val="22"/>
                <w:szCs w:val="22"/>
              </w:rPr>
              <w:t>Presenta más de 5 errores ortográficos, gramaticales y de sintaxis.</w:t>
            </w:r>
          </w:p>
          <w:p w14:paraId="2FF47FA1" w14:textId="77777777" w:rsidR="00C54D04" w:rsidRPr="00875C8A" w:rsidRDefault="00C54D04" w:rsidP="004B4D50">
            <w:pPr>
              <w:jc w:val="both"/>
              <w:rPr>
                <w:rFonts w:ascii="Arial" w:hAnsi="Arial" w:cs="Arial"/>
                <w:sz w:val="22"/>
                <w:szCs w:val="22"/>
                <w:lang w:val="es-MX"/>
              </w:rPr>
            </w:pPr>
          </w:p>
          <w:p w14:paraId="0C038B18" w14:textId="04FA6092" w:rsidR="00C54D04" w:rsidRPr="00875C8A" w:rsidRDefault="00C54D04" w:rsidP="004B4D50">
            <w:pPr>
              <w:jc w:val="center"/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875C8A">
              <w:rPr>
                <w:rFonts w:ascii="Arial" w:hAnsi="Arial" w:cs="Arial"/>
                <w:sz w:val="22"/>
                <w:szCs w:val="22"/>
              </w:rPr>
              <w:t>0</w:t>
            </w:r>
          </w:p>
        </w:tc>
      </w:tr>
      <w:tr w:rsidR="00C54D04" w:rsidRPr="00875C8A" w14:paraId="4296595F" w14:textId="77777777" w:rsidTr="00235B44">
        <w:trPr>
          <w:trHeight w:val="2753"/>
        </w:trPr>
        <w:tc>
          <w:tcPr>
            <w:tcW w:w="1725" w:type="dxa"/>
            <w:hideMark/>
          </w:tcPr>
          <w:p w14:paraId="2EE787FF" w14:textId="77777777" w:rsidR="00C54D04" w:rsidRPr="00875C8A" w:rsidRDefault="00C54D04" w:rsidP="004B4D50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14:paraId="035900F5" w14:textId="77777777" w:rsidR="00C54D04" w:rsidRPr="00875C8A" w:rsidRDefault="00C54D04" w:rsidP="004B4D50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14:paraId="088656C7" w14:textId="77777777" w:rsidR="00C54D04" w:rsidRPr="00875C8A" w:rsidRDefault="00C54D04" w:rsidP="004B4D50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14:paraId="1B955B83" w14:textId="24BBC45F" w:rsidR="00C54D04" w:rsidRPr="00875C8A" w:rsidRDefault="00C54D04" w:rsidP="009252C0">
            <w:pPr>
              <w:jc w:val="center"/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875C8A">
              <w:rPr>
                <w:rFonts w:ascii="Arial" w:hAnsi="Arial" w:cs="Arial"/>
                <w:b/>
                <w:bCs/>
                <w:sz w:val="22"/>
                <w:szCs w:val="22"/>
              </w:rPr>
              <w:t>Fuentes de consulta</w:t>
            </w:r>
          </w:p>
        </w:tc>
        <w:tc>
          <w:tcPr>
            <w:tcW w:w="855" w:type="dxa"/>
            <w:hideMark/>
          </w:tcPr>
          <w:p w14:paraId="27F802AD" w14:textId="77777777" w:rsidR="00C54D04" w:rsidRPr="00875C8A" w:rsidRDefault="00C54D04" w:rsidP="004B4D50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14:paraId="708B7811" w14:textId="77777777" w:rsidR="00C54D04" w:rsidRPr="00875C8A" w:rsidRDefault="00C54D04" w:rsidP="004B4D50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14:paraId="318A207C" w14:textId="77777777" w:rsidR="00C54D04" w:rsidRPr="00875C8A" w:rsidRDefault="00C54D04" w:rsidP="004B4D50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14:paraId="4BE477D9" w14:textId="1B0CF5B6" w:rsidR="00C54D04" w:rsidRPr="00875C8A" w:rsidRDefault="00C54D04" w:rsidP="004B4D50">
            <w:pPr>
              <w:rPr>
                <w:rFonts w:ascii="Arial" w:hAnsi="Arial" w:cs="Arial"/>
                <w:b/>
                <w:bCs/>
                <w:sz w:val="22"/>
                <w:szCs w:val="22"/>
                <w:lang w:val="es-MX"/>
              </w:rPr>
            </w:pPr>
            <w:r w:rsidRPr="00875C8A">
              <w:rPr>
                <w:rFonts w:ascii="Arial" w:hAnsi="Arial" w:cs="Arial"/>
                <w:b/>
                <w:bCs/>
                <w:sz w:val="22"/>
                <w:szCs w:val="22"/>
              </w:rPr>
              <w:t>1.5</w:t>
            </w:r>
          </w:p>
        </w:tc>
        <w:tc>
          <w:tcPr>
            <w:tcW w:w="2520" w:type="dxa"/>
            <w:hideMark/>
          </w:tcPr>
          <w:p w14:paraId="5416AD14" w14:textId="77777777" w:rsidR="00C54D04" w:rsidRPr="00875C8A" w:rsidRDefault="00C54D04" w:rsidP="004B4D5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875C8A">
              <w:rPr>
                <w:rFonts w:ascii="Arial" w:hAnsi="Arial" w:cs="Arial"/>
                <w:sz w:val="22"/>
                <w:szCs w:val="22"/>
              </w:rPr>
              <w:t>Todas las fuentes utilizadas son confiables y están citadas correctamente en el formato solicitado (APA).</w:t>
            </w:r>
          </w:p>
          <w:p w14:paraId="07E25689" w14:textId="77777777" w:rsidR="00C54D04" w:rsidRPr="00875C8A" w:rsidRDefault="00C54D04" w:rsidP="004B4D5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0504D8D8" w14:textId="220DD648" w:rsidR="00C54D04" w:rsidRPr="00875C8A" w:rsidRDefault="00C54D04" w:rsidP="004B4D5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875C8A">
              <w:rPr>
                <w:rFonts w:ascii="Arial" w:hAnsi="Arial" w:cs="Arial"/>
                <w:sz w:val="22"/>
                <w:szCs w:val="22"/>
              </w:rPr>
              <w:t>Incluye al menos 5 fuentes de consulta.</w:t>
            </w:r>
          </w:p>
          <w:p w14:paraId="541DAD64" w14:textId="77777777" w:rsidR="00C54D04" w:rsidRPr="00875C8A" w:rsidRDefault="00C54D04" w:rsidP="004B4D50">
            <w:pPr>
              <w:jc w:val="both"/>
              <w:rPr>
                <w:rFonts w:ascii="Arial" w:hAnsi="Arial" w:cs="Arial"/>
                <w:sz w:val="22"/>
                <w:szCs w:val="22"/>
                <w:lang w:val="es-MX"/>
              </w:rPr>
            </w:pPr>
          </w:p>
          <w:p w14:paraId="574C141E" w14:textId="25FF99E8" w:rsidR="00C54D04" w:rsidRPr="00875C8A" w:rsidRDefault="00C54D04" w:rsidP="004B4D50">
            <w:pPr>
              <w:jc w:val="center"/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875C8A">
              <w:rPr>
                <w:rFonts w:ascii="Arial" w:hAnsi="Arial" w:cs="Arial"/>
                <w:sz w:val="22"/>
                <w:szCs w:val="22"/>
              </w:rPr>
              <w:t>1.5</w:t>
            </w:r>
          </w:p>
        </w:tc>
        <w:tc>
          <w:tcPr>
            <w:tcW w:w="2887" w:type="dxa"/>
            <w:hideMark/>
          </w:tcPr>
          <w:p w14:paraId="3A73A098" w14:textId="77777777" w:rsidR="00C54D04" w:rsidRPr="00875C8A" w:rsidRDefault="00C54D04" w:rsidP="004B4D5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875C8A">
              <w:rPr>
                <w:rFonts w:ascii="Arial" w:hAnsi="Arial" w:cs="Arial"/>
                <w:sz w:val="22"/>
                <w:szCs w:val="22"/>
              </w:rPr>
              <w:t>La mayoría de las fuentes utilizadas son confiables y están citadas correctamente en el formato solicitado (APA). </w:t>
            </w:r>
          </w:p>
          <w:p w14:paraId="6CB621B6" w14:textId="77777777" w:rsidR="00C54D04" w:rsidRPr="00875C8A" w:rsidRDefault="00C54D04" w:rsidP="004B4D50">
            <w:pPr>
              <w:jc w:val="both"/>
              <w:rPr>
                <w:rFonts w:ascii="Arial" w:hAnsi="Arial" w:cs="Arial"/>
                <w:sz w:val="22"/>
                <w:szCs w:val="22"/>
                <w:lang w:val="es-MX"/>
              </w:rPr>
            </w:pPr>
          </w:p>
          <w:p w14:paraId="00E4B885" w14:textId="72D3CF34" w:rsidR="00C54D04" w:rsidRPr="00875C8A" w:rsidRDefault="00C54D04" w:rsidP="004B4D5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875C8A">
              <w:rPr>
                <w:rFonts w:ascii="Arial" w:hAnsi="Arial" w:cs="Arial"/>
                <w:sz w:val="22"/>
                <w:szCs w:val="22"/>
              </w:rPr>
              <w:t>Incluye al menos 4 o 3 fuentes de consulta.</w:t>
            </w:r>
          </w:p>
          <w:p w14:paraId="5C8D4623" w14:textId="77777777" w:rsidR="00C54D04" w:rsidRPr="00875C8A" w:rsidRDefault="00C54D04" w:rsidP="004B4D50">
            <w:pPr>
              <w:jc w:val="both"/>
              <w:rPr>
                <w:rFonts w:ascii="Arial" w:hAnsi="Arial" w:cs="Arial"/>
                <w:sz w:val="22"/>
                <w:szCs w:val="22"/>
                <w:lang w:val="es-MX"/>
              </w:rPr>
            </w:pPr>
          </w:p>
          <w:p w14:paraId="155F5CB5" w14:textId="61877CDD" w:rsidR="00C54D04" w:rsidRPr="00875C8A" w:rsidRDefault="00C54D04" w:rsidP="004B4D50">
            <w:pPr>
              <w:jc w:val="center"/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875C8A">
              <w:rPr>
                <w:rFonts w:ascii="Arial" w:hAnsi="Arial" w:cs="Arial"/>
                <w:sz w:val="22"/>
                <w:szCs w:val="22"/>
              </w:rPr>
              <w:t>1.2</w:t>
            </w:r>
          </w:p>
        </w:tc>
        <w:tc>
          <w:tcPr>
            <w:tcW w:w="2460" w:type="dxa"/>
            <w:hideMark/>
          </w:tcPr>
          <w:p w14:paraId="6CDA0D3D" w14:textId="77777777" w:rsidR="00C54D04" w:rsidRPr="00875C8A" w:rsidRDefault="00C54D04" w:rsidP="004B4D5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875C8A">
              <w:rPr>
                <w:rFonts w:ascii="Arial" w:hAnsi="Arial" w:cs="Arial"/>
                <w:sz w:val="22"/>
                <w:szCs w:val="22"/>
              </w:rPr>
              <w:t>Muchas de las fuentes empleadas no son confiables ni están citadas correctamente en el formato solicitado (APA).</w:t>
            </w:r>
          </w:p>
          <w:p w14:paraId="6845BE72" w14:textId="77777777" w:rsidR="00C54D04" w:rsidRPr="00875C8A" w:rsidRDefault="00C54D04" w:rsidP="004B4D50">
            <w:pPr>
              <w:jc w:val="both"/>
              <w:rPr>
                <w:rFonts w:ascii="Arial" w:hAnsi="Arial" w:cs="Arial"/>
                <w:sz w:val="22"/>
                <w:szCs w:val="22"/>
                <w:lang w:val="es-MX"/>
              </w:rPr>
            </w:pPr>
          </w:p>
          <w:p w14:paraId="043AD918" w14:textId="0F3EA29C" w:rsidR="00C54D04" w:rsidRPr="00875C8A" w:rsidRDefault="00C54D04" w:rsidP="004B4D5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875C8A">
              <w:rPr>
                <w:rFonts w:ascii="Arial" w:hAnsi="Arial" w:cs="Arial"/>
                <w:sz w:val="22"/>
                <w:szCs w:val="22"/>
              </w:rPr>
              <w:t>Incluye al menos 2 o 1 fuente(s) de consulta. </w:t>
            </w:r>
          </w:p>
          <w:p w14:paraId="1FDF74EE" w14:textId="77777777" w:rsidR="00C54D04" w:rsidRPr="00875C8A" w:rsidRDefault="00C54D04" w:rsidP="004B4D50">
            <w:pPr>
              <w:jc w:val="both"/>
              <w:rPr>
                <w:rFonts w:ascii="Arial" w:hAnsi="Arial" w:cs="Arial"/>
                <w:sz w:val="22"/>
                <w:szCs w:val="22"/>
                <w:lang w:val="es-MX"/>
              </w:rPr>
            </w:pPr>
          </w:p>
          <w:p w14:paraId="0E4C5B16" w14:textId="60A731FA" w:rsidR="00C54D04" w:rsidRPr="00875C8A" w:rsidRDefault="00C54D04" w:rsidP="004B4D50">
            <w:pPr>
              <w:jc w:val="center"/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875C8A">
              <w:rPr>
                <w:rFonts w:ascii="Arial" w:hAnsi="Arial" w:cs="Arial"/>
                <w:sz w:val="22"/>
                <w:szCs w:val="22"/>
              </w:rPr>
              <w:t>0.75</w:t>
            </w:r>
          </w:p>
        </w:tc>
        <w:tc>
          <w:tcPr>
            <w:tcW w:w="2269" w:type="dxa"/>
            <w:hideMark/>
          </w:tcPr>
          <w:p w14:paraId="587A2EA4" w14:textId="77777777" w:rsidR="00C54D04" w:rsidRPr="00875C8A" w:rsidRDefault="00C54D04" w:rsidP="004B4D5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875C8A">
              <w:rPr>
                <w:rFonts w:ascii="Arial" w:hAnsi="Arial" w:cs="Arial"/>
                <w:sz w:val="22"/>
                <w:szCs w:val="22"/>
              </w:rPr>
              <w:t>Se omiten las fuentes de consulta.</w:t>
            </w:r>
          </w:p>
          <w:p w14:paraId="0F2821AE" w14:textId="6C114176" w:rsidR="00C54D04" w:rsidRPr="00875C8A" w:rsidRDefault="00C54D04" w:rsidP="4B69910A">
            <w:pPr>
              <w:jc w:val="both"/>
              <w:rPr>
                <w:rFonts w:ascii="Arial" w:hAnsi="Arial" w:cs="Arial"/>
                <w:sz w:val="22"/>
                <w:szCs w:val="22"/>
                <w:lang w:val="es-MX"/>
              </w:rPr>
            </w:pPr>
          </w:p>
          <w:p w14:paraId="5B78C124" w14:textId="625C1EFF" w:rsidR="00C54D04" w:rsidRPr="00875C8A" w:rsidRDefault="00C54D04" w:rsidP="004B4D50">
            <w:pPr>
              <w:jc w:val="center"/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875C8A">
              <w:rPr>
                <w:rFonts w:ascii="Arial" w:hAnsi="Arial" w:cs="Arial"/>
                <w:sz w:val="22"/>
                <w:szCs w:val="22"/>
              </w:rPr>
              <w:t>0</w:t>
            </w:r>
          </w:p>
        </w:tc>
      </w:tr>
      <w:tr w:rsidR="00C54D04" w:rsidRPr="00875C8A" w14:paraId="2DFC4AA5" w14:textId="77777777" w:rsidTr="00235B44">
        <w:trPr>
          <w:trHeight w:val="388"/>
        </w:trPr>
        <w:tc>
          <w:tcPr>
            <w:tcW w:w="10447" w:type="dxa"/>
            <w:gridSpan w:val="5"/>
            <w:hideMark/>
          </w:tcPr>
          <w:p w14:paraId="621F9724" w14:textId="330BDC48" w:rsidR="00C54D04" w:rsidRPr="00875C8A" w:rsidRDefault="00C54D04" w:rsidP="00192ADE">
            <w:pPr>
              <w:jc w:val="right"/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875C8A">
              <w:rPr>
                <w:rFonts w:ascii="Arial" w:hAnsi="Arial" w:cs="Arial"/>
                <w:sz w:val="22"/>
                <w:szCs w:val="22"/>
                <w:lang w:val="es-MX"/>
              </w:rPr>
              <w:t>Total</w:t>
            </w:r>
          </w:p>
        </w:tc>
        <w:tc>
          <w:tcPr>
            <w:tcW w:w="2269" w:type="dxa"/>
          </w:tcPr>
          <w:p w14:paraId="70F62527" w14:textId="0FB51F07" w:rsidR="00C54D04" w:rsidRPr="00875C8A" w:rsidRDefault="00C54D04" w:rsidP="00192ADE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</w:p>
        </w:tc>
      </w:tr>
    </w:tbl>
    <w:p w14:paraId="07665EEB" w14:textId="7A6E85D3" w:rsidR="00AC1B26" w:rsidRPr="00875C8A" w:rsidRDefault="00AC1B26" w:rsidP="05A74F95">
      <w:pPr>
        <w:rPr>
          <w:rFonts w:ascii="Times New Roman" w:eastAsia="Times New Roman" w:hAnsi="Times New Roman"/>
          <w:sz w:val="22"/>
          <w:szCs w:val="22"/>
          <w:lang w:val="es-MX" w:eastAsia="es-MX"/>
        </w:rPr>
      </w:pPr>
    </w:p>
    <w:sectPr w:rsidR="00AC1B26" w:rsidRPr="00875C8A" w:rsidSect="00083DE8">
      <w:headerReference w:type="default" r:id="rId12"/>
      <w:pgSz w:w="15840" w:h="12240" w:orient="landscape"/>
      <w:pgMar w:top="1276" w:right="992" w:bottom="179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B71EF1" w14:textId="77777777" w:rsidR="001F4E2F" w:rsidRDefault="001F4E2F" w:rsidP="005D50B6">
      <w:r>
        <w:separator/>
      </w:r>
    </w:p>
  </w:endnote>
  <w:endnote w:type="continuationSeparator" w:id="0">
    <w:p w14:paraId="27E18C07" w14:textId="77777777" w:rsidR="001F4E2F" w:rsidRDefault="001F4E2F" w:rsidP="005D50B6">
      <w:r>
        <w:continuationSeparator/>
      </w:r>
    </w:p>
  </w:endnote>
  <w:endnote w:type="continuationNotice" w:id="1">
    <w:p w14:paraId="459FB3B7" w14:textId="77777777" w:rsidR="001F4E2F" w:rsidRDefault="001F4E2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FDGKP M+ VAG Rounde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NeueLT Std Med">
    <w:altName w:val="Arial"/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HelveticaNeueLT Std Lt">
    <w:altName w:val="Arial"/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FE4A77" w14:textId="034D07E8" w:rsidR="00A921C4" w:rsidRDefault="00A039B2" w:rsidP="0045040D">
    <w:pPr>
      <w:pStyle w:val="Piedepgina"/>
    </w:pPr>
    <w:r>
      <w:rPr>
        <w:noProof/>
        <w:lang w:val="es-MX" w:eastAsia="es-MX"/>
      </w:rPr>
      <w:drawing>
        <wp:anchor distT="0" distB="0" distL="114300" distR="114300" simplePos="0" relativeHeight="251658243" behindDoc="1" locked="0" layoutInCell="1" allowOverlap="1" wp14:anchorId="67857F1C" wp14:editId="29EE1001">
          <wp:simplePos x="0" y="0"/>
          <wp:positionH relativeFrom="page">
            <wp:align>center</wp:align>
          </wp:positionH>
          <wp:positionV relativeFrom="paragraph">
            <wp:posOffset>-367665</wp:posOffset>
          </wp:positionV>
          <wp:extent cx="10001250" cy="990600"/>
          <wp:effectExtent l="0" t="0" r="0" b="0"/>
          <wp:wrapNone/>
          <wp:docPr id="1953864731" name="Imagen 195386473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n 8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0001250" cy="990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7346C"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106F0E32" wp14:editId="0F804924">
              <wp:simplePos x="0" y="0"/>
              <wp:positionH relativeFrom="column">
                <wp:posOffset>1229360</wp:posOffset>
              </wp:positionH>
              <wp:positionV relativeFrom="paragraph">
                <wp:posOffset>137160</wp:posOffset>
              </wp:positionV>
              <wp:extent cx="5734050" cy="485775"/>
              <wp:effectExtent l="635" t="3810" r="0" b="0"/>
              <wp:wrapNone/>
              <wp:docPr id="1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34050" cy="4857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9C905DB" w14:textId="54A9AB59" w:rsidR="00A921C4" w:rsidRPr="00A921C4" w:rsidRDefault="00A921C4" w:rsidP="00B37EDD">
                          <w:pPr>
                            <w:spacing w:line="360" w:lineRule="auto"/>
                            <w:jc w:val="right"/>
                            <w:rPr>
                              <w:rFonts w:ascii="HelveticaNeueLT Std Med" w:hAnsi="HelveticaNeueLT Std Med"/>
                              <w:color w:val="FFFFFF"/>
                              <w:sz w:val="16"/>
                              <w:szCs w:val="17"/>
                              <w:lang w:val="es-MX"/>
                            </w:rPr>
                          </w:pPr>
                          <w:r w:rsidRPr="00A921C4">
                            <w:rPr>
                              <w:rFonts w:ascii="HelveticaNeueLT Std Med" w:hAnsi="HelveticaNeueLT Std Med"/>
                              <w:color w:val="FFFFFF"/>
                              <w:sz w:val="16"/>
                              <w:szCs w:val="17"/>
                              <w:lang w:val="es-MX"/>
                            </w:rPr>
                            <w:t xml:space="preserve">Av. </w:t>
                          </w:r>
                          <w:r w:rsidR="009D7E79">
                            <w:rPr>
                              <w:rFonts w:ascii="HelveticaNeueLT Std Med" w:hAnsi="HelveticaNeueLT Std Med"/>
                              <w:color w:val="FFFFFF"/>
                              <w:sz w:val="16"/>
                              <w:szCs w:val="17"/>
                              <w:lang w:val="es-MX"/>
                            </w:rPr>
                            <w:t>Independencia 4</w:t>
                          </w:r>
                          <w:r w:rsidRPr="00A921C4">
                            <w:rPr>
                              <w:rFonts w:ascii="HelveticaNeueLT Std Med" w:hAnsi="HelveticaNeueLT Std Med"/>
                              <w:color w:val="FFFFFF"/>
                              <w:sz w:val="16"/>
                              <w:szCs w:val="17"/>
                              <w:lang w:val="es-MX"/>
                            </w:rPr>
                            <w:t xml:space="preserve">05, </w:t>
                          </w:r>
                          <w:r w:rsidR="00B37EDD">
                            <w:rPr>
                              <w:rFonts w:ascii="HelveticaNeueLT Std Med" w:hAnsi="HelveticaNeueLT Std Med"/>
                              <w:color w:val="FFFFFF"/>
                              <w:sz w:val="16"/>
                              <w:szCs w:val="17"/>
                              <w:lang w:val="es-MX"/>
                            </w:rPr>
                            <w:t xml:space="preserve">Barrio de Santa Clara, </w:t>
                          </w:r>
                          <w:r w:rsidR="009D7E79">
                            <w:rPr>
                              <w:rFonts w:ascii="HelveticaNeueLT Std Med" w:hAnsi="HelveticaNeueLT Std Med"/>
                              <w:color w:val="FFFFFF"/>
                              <w:sz w:val="16"/>
                              <w:szCs w:val="17"/>
                              <w:lang w:val="es-MX"/>
                            </w:rPr>
                            <w:t>Tol</w:t>
                          </w:r>
                          <w:r w:rsidRPr="00A921C4">
                            <w:rPr>
                              <w:rFonts w:ascii="HelveticaNeueLT Std Med" w:hAnsi="HelveticaNeueLT Std Med"/>
                              <w:color w:val="FFFFFF"/>
                              <w:sz w:val="16"/>
                              <w:szCs w:val="17"/>
                              <w:lang w:val="es-MX"/>
                            </w:rPr>
                            <w:t>uca, Estado de México</w:t>
                          </w:r>
                          <w:r w:rsidR="00B37EDD">
                            <w:rPr>
                              <w:rFonts w:ascii="HelveticaNeueLT Std Med" w:hAnsi="HelveticaNeueLT Std Med"/>
                              <w:color w:val="FFFFFF"/>
                              <w:sz w:val="16"/>
                              <w:szCs w:val="17"/>
                              <w:lang w:val="es-MX"/>
                            </w:rPr>
                            <w:t xml:space="preserve"> C. P. 50090</w:t>
                          </w:r>
                        </w:p>
                        <w:p w14:paraId="0FF29AF9" w14:textId="6BD396F4" w:rsidR="00A921C4" w:rsidRPr="00A921C4" w:rsidRDefault="00B37EDD" w:rsidP="00B37EDD">
                          <w:pPr>
                            <w:spacing w:line="360" w:lineRule="auto"/>
                            <w:jc w:val="right"/>
                            <w:rPr>
                              <w:rFonts w:ascii="HelveticaNeueLT Std Med" w:hAnsi="HelveticaNeueLT Std Med"/>
                              <w:color w:val="FFFFFF"/>
                              <w:sz w:val="16"/>
                              <w:szCs w:val="17"/>
                              <w:lang w:val="es-MX"/>
                            </w:rPr>
                          </w:pPr>
                          <w:r>
                            <w:rPr>
                              <w:rFonts w:ascii="HelveticaNeueLT Std Med" w:hAnsi="HelveticaNeueLT Std Med"/>
                              <w:color w:val="FFFFFF"/>
                              <w:sz w:val="16"/>
                              <w:szCs w:val="17"/>
                              <w:lang w:val="es-MX"/>
                            </w:rPr>
                            <w:t xml:space="preserve">Tels.: </w:t>
                          </w:r>
                          <w:r w:rsidR="00A921C4" w:rsidRPr="00A921C4">
                            <w:rPr>
                              <w:rFonts w:ascii="HelveticaNeueLT Std Med" w:hAnsi="HelveticaNeueLT Std Med"/>
                              <w:color w:val="FFFFFF"/>
                              <w:sz w:val="16"/>
                              <w:szCs w:val="17"/>
                              <w:lang w:val="es-MX"/>
                            </w:rPr>
                            <w:t>722 215 71 22</w:t>
                          </w:r>
                          <w:r>
                            <w:rPr>
                              <w:rFonts w:ascii="HelveticaNeueLT Std Med" w:hAnsi="HelveticaNeueLT Std Med"/>
                              <w:color w:val="FFFFFF"/>
                              <w:sz w:val="16"/>
                              <w:szCs w:val="17"/>
                              <w:lang w:val="es-MX"/>
                            </w:rPr>
                            <w:t>, 722 318</w:t>
                          </w:r>
                          <w:r w:rsidR="00614163">
                            <w:rPr>
                              <w:rFonts w:ascii="HelveticaNeueLT Std Med" w:hAnsi="HelveticaNeueLT Std Med"/>
                              <w:color w:val="FFFFFF"/>
                              <w:sz w:val="16"/>
                              <w:szCs w:val="17"/>
                              <w:lang w:val="es-MX"/>
                            </w:rPr>
                            <w:t xml:space="preserve"> 48 63 </w:t>
                          </w:r>
                          <w:r>
                            <w:rPr>
                              <w:rFonts w:ascii="HelveticaNeueLT Std Med" w:hAnsi="HelveticaNeueLT Std Med"/>
                              <w:color w:val="FFFFFF"/>
                              <w:sz w:val="16"/>
                              <w:szCs w:val="17"/>
                              <w:lang w:val="es-MX"/>
                            </w:rPr>
                            <w:t>y 722 919 3500</w:t>
                          </w:r>
                          <w:r w:rsidR="00614163">
                            <w:rPr>
                              <w:rFonts w:ascii="HelveticaNeueLT Std Med" w:hAnsi="HelveticaNeueLT Std Med"/>
                              <w:color w:val="FFFFFF"/>
                              <w:sz w:val="16"/>
                              <w:szCs w:val="17"/>
                              <w:lang w:val="es-MX"/>
                            </w:rPr>
                            <w:t xml:space="preserve">      </w:t>
                          </w:r>
                          <w:r w:rsidR="00A921C4" w:rsidRPr="00A921C4">
                            <w:rPr>
                              <w:rFonts w:ascii="HelveticaNeueLT Std Med" w:hAnsi="HelveticaNeueLT Std Med"/>
                              <w:color w:val="FFFFFF"/>
                              <w:sz w:val="16"/>
                              <w:szCs w:val="17"/>
                              <w:lang w:val="es-MX"/>
                            </w:rPr>
                            <w:t xml:space="preserve">      www.udemex.edu.mx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>
          <w:pict>
            <v:shapetype id="_x0000_t202" coordsize="21600,21600" o:spt="202" path="m,l,21600r21600,l21600,xe" w14:anchorId="106F0E32">
              <v:stroke joinstyle="miter"/>
              <v:path gradientshapeok="t" o:connecttype="rect"/>
            </v:shapetype>
            <v:shape id="Cuadro de texto 9" style="position:absolute;margin-left:96.8pt;margin-top:10.8pt;width:451.5pt;height:38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6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">
              <v:textbox>
                <w:txbxContent>
                  <w:p w:rsidRPr="00A921C4" w:rsidR="00A921C4" w:rsidP="00B37EDD" w:rsidRDefault="00A921C4" w14:paraId="59C905DB" w14:textId="54A9AB59">
                    <w:pPr>
                      <w:spacing w:line="360" w:lineRule="auto"/>
                      <w:jc w:val="right"/>
                      <w:rPr>
                        <w:rFonts w:ascii="HelveticaNeueLT Std Med" w:hAnsi="HelveticaNeueLT Std Med"/>
                        <w:color w:val="FFFFFF"/>
                        <w:sz w:val="16"/>
                        <w:szCs w:val="17"/>
                        <w:lang w:val="es-MX"/>
                      </w:rPr>
                    </w:pPr>
                    <w:r w:rsidRPr="00A921C4">
                      <w:rPr>
                        <w:rFonts w:ascii="HelveticaNeueLT Std Med" w:hAnsi="HelveticaNeueLT Std Med"/>
                        <w:color w:val="FFFFFF"/>
                        <w:sz w:val="16"/>
                        <w:szCs w:val="17"/>
                        <w:lang w:val="es-MX"/>
                      </w:rPr>
                      <w:t xml:space="preserve">Av. </w:t>
                    </w:r>
                    <w:r w:rsidR="009D7E79">
                      <w:rPr>
                        <w:rFonts w:ascii="HelveticaNeueLT Std Med" w:hAnsi="HelveticaNeueLT Std Med"/>
                        <w:color w:val="FFFFFF"/>
                        <w:sz w:val="16"/>
                        <w:szCs w:val="17"/>
                        <w:lang w:val="es-MX"/>
                      </w:rPr>
                      <w:t>Independencia 4</w:t>
                    </w:r>
                    <w:r w:rsidRPr="00A921C4">
                      <w:rPr>
                        <w:rFonts w:ascii="HelveticaNeueLT Std Med" w:hAnsi="HelveticaNeueLT Std Med"/>
                        <w:color w:val="FFFFFF"/>
                        <w:sz w:val="16"/>
                        <w:szCs w:val="17"/>
                        <w:lang w:val="es-MX"/>
                      </w:rPr>
                      <w:t xml:space="preserve">05, </w:t>
                    </w:r>
                    <w:r w:rsidR="00B37EDD">
                      <w:rPr>
                        <w:rFonts w:ascii="HelveticaNeueLT Std Med" w:hAnsi="HelveticaNeueLT Std Med"/>
                        <w:color w:val="FFFFFF"/>
                        <w:sz w:val="16"/>
                        <w:szCs w:val="17"/>
                        <w:lang w:val="es-MX"/>
                      </w:rPr>
                      <w:t xml:space="preserve">Barrio de Santa Clara, </w:t>
                    </w:r>
                    <w:r w:rsidR="009D7E79">
                      <w:rPr>
                        <w:rFonts w:ascii="HelveticaNeueLT Std Med" w:hAnsi="HelveticaNeueLT Std Med"/>
                        <w:color w:val="FFFFFF"/>
                        <w:sz w:val="16"/>
                        <w:szCs w:val="17"/>
                        <w:lang w:val="es-MX"/>
                      </w:rPr>
                      <w:t>Tol</w:t>
                    </w:r>
                    <w:r w:rsidRPr="00A921C4">
                      <w:rPr>
                        <w:rFonts w:ascii="HelveticaNeueLT Std Med" w:hAnsi="HelveticaNeueLT Std Med"/>
                        <w:color w:val="FFFFFF"/>
                        <w:sz w:val="16"/>
                        <w:szCs w:val="17"/>
                        <w:lang w:val="es-MX"/>
                      </w:rPr>
                      <w:t>uca, Estado de México</w:t>
                    </w:r>
                    <w:r w:rsidR="00B37EDD">
                      <w:rPr>
                        <w:rFonts w:ascii="HelveticaNeueLT Std Med" w:hAnsi="HelveticaNeueLT Std Med"/>
                        <w:color w:val="FFFFFF"/>
                        <w:sz w:val="16"/>
                        <w:szCs w:val="17"/>
                        <w:lang w:val="es-MX"/>
                      </w:rPr>
                      <w:t xml:space="preserve"> C. P. 50090</w:t>
                    </w:r>
                  </w:p>
                  <w:p w:rsidRPr="00A921C4" w:rsidR="00A921C4" w:rsidP="00B37EDD" w:rsidRDefault="00B37EDD" w14:paraId="0FF29AF9" w14:textId="6BD396F4">
                    <w:pPr>
                      <w:spacing w:line="360" w:lineRule="auto"/>
                      <w:jc w:val="right"/>
                      <w:rPr>
                        <w:rFonts w:ascii="HelveticaNeueLT Std Med" w:hAnsi="HelveticaNeueLT Std Med"/>
                        <w:color w:val="FFFFFF"/>
                        <w:sz w:val="16"/>
                        <w:szCs w:val="17"/>
                        <w:lang w:val="es-MX"/>
                      </w:rPr>
                    </w:pPr>
                    <w:r>
                      <w:rPr>
                        <w:rFonts w:ascii="HelveticaNeueLT Std Med" w:hAnsi="HelveticaNeueLT Std Med"/>
                        <w:color w:val="FFFFFF"/>
                        <w:sz w:val="16"/>
                        <w:szCs w:val="17"/>
                        <w:lang w:val="es-MX"/>
                      </w:rPr>
                      <w:t xml:space="preserve">Tels.: </w:t>
                    </w:r>
                    <w:r w:rsidRPr="00A921C4" w:rsidR="00A921C4">
                      <w:rPr>
                        <w:rFonts w:ascii="HelveticaNeueLT Std Med" w:hAnsi="HelveticaNeueLT Std Med"/>
                        <w:color w:val="FFFFFF"/>
                        <w:sz w:val="16"/>
                        <w:szCs w:val="17"/>
                        <w:lang w:val="es-MX"/>
                      </w:rPr>
                      <w:t>722 215 71 22</w:t>
                    </w:r>
                    <w:r>
                      <w:rPr>
                        <w:rFonts w:ascii="HelveticaNeueLT Std Med" w:hAnsi="HelveticaNeueLT Std Med"/>
                        <w:color w:val="FFFFFF"/>
                        <w:sz w:val="16"/>
                        <w:szCs w:val="17"/>
                        <w:lang w:val="es-MX"/>
                      </w:rPr>
                      <w:t>, 722 318</w:t>
                    </w:r>
                    <w:r w:rsidR="00614163">
                      <w:rPr>
                        <w:rFonts w:ascii="HelveticaNeueLT Std Med" w:hAnsi="HelveticaNeueLT Std Med"/>
                        <w:color w:val="FFFFFF"/>
                        <w:sz w:val="16"/>
                        <w:szCs w:val="17"/>
                        <w:lang w:val="es-MX"/>
                      </w:rPr>
                      <w:t xml:space="preserve"> 48 63 </w:t>
                    </w:r>
                    <w:r>
                      <w:rPr>
                        <w:rFonts w:ascii="HelveticaNeueLT Std Med" w:hAnsi="HelveticaNeueLT Std Med"/>
                        <w:color w:val="FFFFFF"/>
                        <w:sz w:val="16"/>
                        <w:szCs w:val="17"/>
                        <w:lang w:val="es-MX"/>
                      </w:rPr>
                      <w:t>y 722 919 3500</w:t>
                    </w:r>
                    <w:r w:rsidR="00614163">
                      <w:rPr>
                        <w:rFonts w:ascii="HelveticaNeueLT Std Med" w:hAnsi="HelveticaNeueLT Std Med"/>
                        <w:color w:val="FFFFFF"/>
                        <w:sz w:val="16"/>
                        <w:szCs w:val="17"/>
                        <w:lang w:val="es-MX"/>
                      </w:rPr>
                      <w:t xml:space="preserve">      </w:t>
                    </w:r>
                    <w:r w:rsidRPr="00A921C4" w:rsidR="00A921C4">
                      <w:rPr>
                        <w:rFonts w:ascii="HelveticaNeueLT Std Med" w:hAnsi="HelveticaNeueLT Std Med"/>
                        <w:color w:val="FFFFFF"/>
                        <w:sz w:val="16"/>
                        <w:szCs w:val="17"/>
                        <w:lang w:val="es-MX"/>
                      </w:rPr>
                      <w:t xml:space="preserve">      www.udemex.edu.mx</w:t>
                    </w:r>
                  </w:p>
                </w:txbxContent>
              </v:textbox>
            </v:shape>
          </w:pict>
        </mc:Fallback>
      </mc:AlternateContent>
    </w:r>
    <w:r w:rsidR="00C7346C"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4782ADAA" wp14:editId="7B4D2673">
              <wp:simplePos x="0" y="0"/>
              <wp:positionH relativeFrom="column">
                <wp:posOffset>1983105</wp:posOffset>
              </wp:positionH>
              <wp:positionV relativeFrom="paragraph">
                <wp:posOffset>-295275</wp:posOffset>
              </wp:positionV>
              <wp:extent cx="4622800" cy="478155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22800" cy="47815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6F624A59" w14:textId="77777777" w:rsidR="00A921C4" w:rsidRPr="005F7E15" w:rsidRDefault="00A921C4" w:rsidP="00727DF5">
                          <w:pPr>
                            <w:pStyle w:val="Sinespaciado"/>
                            <w:jc w:val="right"/>
                            <w:rPr>
                              <w:rFonts w:ascii="HelveticaNeueLT Std Med" w:hAnsi="HelveticaNeueLT Std Med"/>
                              <w:b/>
                              <w:color w:val="000000"/>
                              <w:sz w:val="16"/>
                            </w:rPr>
                          </w:pPr>
                          <w:r w:rsidRPr="005F7E15">
                            <w:rPr>
                              <w:rFonts w:ascii="HelveticaNeueLT Std Med" w:hAnsi="HelveticaNeueLT Std Med"/>
                              <w:b/>
                              <w:color w:val="000000"/>
                              <w:sz w:val="16"/>
                            </w:rPr>
                            <w:t>SECRETARÍA DE EDUCACIÓN</w:t>
                          </w:r>
                        </w:p>
                        <w:p w14:paraId="28CB2C53" w14:textId="77777777" w:rsidR="00A921C4" w:rsidRPr="005F7E15" w:rsidRDefault="00A921C4" w:rsidP="00727DF5">
                          <w:pPr>
                            <w:pStyle w:val="Sinespaciado"/>
                            <w:jc w:val="right"/>
                            <w:rPr>
                              <w:rFonts w:ascii="HelveticaNeueLT Std Med" w:hAnsi="HelveticaNeueLT Std Med"/>
                              <w:color w:val="000000"/>
                              <w:sz w:val="16"/>
                            </w:rPr>
                          </w:pPr>
                          <w:r w:rsidRPr="005F7E15">
                            <w:rPr>
                              <w:rFonts w:ascii="HelveticaNeueLT Std Med" w:hAnsi="HelveticaNeueLT Std Med"/>
                              <w:color w:val="000000"/>
                              <w:sz w:val="16"/>
                            </w:rPr>
                            <w:t>SUBSECRETARÍA DE EDUCACIÓN MEDIA SUPERIOR Y SUPERIOR</w:t>
                          </w:r>
                        </w:p>
                        <w:p w14:paraId="15702686" w14:textId="77777777" w:rsidR="00A921C4" w:rsidRPr="005F7E15" w:rsidRDefault="00A921C4" w:rsidP="00727DF5">
                          <w:pPr>
                            <w:pStyle w:val="Sinespaciado"/>
                            <w:jc w:val="right"/>
                            <w:rPr>
                              <w:rFonts w:ascii="HelveticaNeueLT Std Lt" w:hAnsi="HelveticaNeueLT Std Lt"/>
                              <w:color w:val="000000"/>
                              <w:sz w:val="16"/>
                            </w:rPr>
                          </w:pPr>
                          <w:r w:rsidRPr="005F7E15">
                            <w:rPr>
                              <w:rFonts w:ascii="HelveticaNeueLT Std Lt" w:hAnsi="HelveticaNeueLT Std Lt"/>
                              <w:color w:val="000000"/>
                              <w:sz w:val="16"/>
                            </w:rPr>
                            <w:t>UNIVERSIDAD DIGITAL DEL ESTADO DE MÉXICO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>
          <w:pict>
            <v:shape id="Cuadro de texto 7" style="position:absolute;margin-left:156.15pt;margin-top:-23.25pt;width:364pt;height:37.6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7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" w14:anchorId="4782ADAA">
              <v:textbox>
                <w:txbxContent>
                  <w:p w:rsidRPr="005F7E15" w:rsidR="00A921C4" w:rsidP="00727DF5" w:rsidRDefault="00A921C4" w14:paraId="6F624A59" w14:textId="77777777">
                    <w:pPr>
                      <w:pStyle w:val="Sinespaciado"/>
                      <w:jc w:val="right"/>
                      <w:rPr>
                        <w:rFonts w:ascii="HelveticaNeueLT Std Med" w:hAnsi="HelveticaNeueLT Std Med"/>
                        <w:b/>
                        <w:color w:val="000000"/>
                        <w:sz w:val="16"/>
                      </w:rPr>
                    </w:pPr>
                    <w:r w:rsidRPr="005F7E15">
                      <w:rPr>
                        <w:rFonts w:ascii="HelveticaNeueLT Std Med" w:hAnsi="HelveticaNeueLT Std Med"/>
                        <w:b/>
                        <w:color w:val="000000"/>
                        <w:sz w:val="16"/>
                      </w:rPr>
                      <w:t>SECRETARÍA DE EDUCACIÓN</w:t>
                    </w:r>
                  </w:p>
                  <w:p w:rsidRPr="005F7E15" w:rsidR="00A921C4" w:rsidP="00727DF5" w:rsidRDefault="00A921C4" w14:paraId="28CB2C53" w14:textId="77777777">
                    <w:pPr>
                      <w:pStyle w:val="Sinespaciado"/>
                      <w:jc w:val="right"/>
                      <w:rPr>
                        <w:rFonts w:ascii="HelveticaNeueLT Std Med" w:hAnsi="HelveticaNeueLT Std Med"/>
                        <w:color w:val="000000"/>
                        <w:sz w:val="16"/>
                      </w:rPr>
                    </w:pPr>
                    <w:r w:rsidRPr="005F7E15">
                      <w:rPr>
                        <w:rFonts w:ascii="HelveticaNeueLT Std Med" w:hAnsi="HelveticaNeueLT Std Med"/>
                        <w:color w:val="000000"/>
                        <w:sz w:val="16"/>
                      </w:rPr>
                      <w:t>SUBSECRETARÍA DE EDUCACIÓN MEDIA SUPERIOR Y SUPERIOR</w:t>
                    </w:r>
                  </w:p>
                  <w:p w:rsidRPr="005F7E15" w:rsidR="00A921C4" w:rsidP="00727DF5" w:rsidRDefault="00A921C4" w14:paraId="15702686" w14:textId="77777777">
                    <w:pPr>
                      <w:pStyle w:val="Sinespaciado"/>
                      <w:jc w:val="right"/>
                      <w:rPr>
                        <w:rFonts w:ascii="HelveticaNeueLT Std Lt" w:hAnsi="HelveticaNeueLT Std Lt"/>
                        <w:color w:val="000000"/>
                        <w:sz w:val="16"/>
                      </w:rPr>
                    </w:pPr>
                    <w:r w:rsidRPr="005F7E15">
                      <w:rPr>
                        <w:rFonts w:ascii="HelveticaNeueLT Std Lt" w:hAnsi="HelveticaNeueLT Std Lt"/>
                        <w:color w:val="000000"/>
                        <w:sz w:val="16"/>
                      </w:rPr>
                      <w:t>UNIVERSIDAD DIGITAL DEL ESTADO DE MÉXICO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20356F" w14:textId="77777777" w:rsidR="001F4E2F" w:rsidRDefault="001F4E2F" w:rsidP="005D50B6">
      <w:r>
        <w:separator/>
      </w:r>
    </w:p>
  </w:footnote>
  <w:footnote w:type="continuationSeparator" w:id="0">
    <w:p w14:paraId="4D150307" w14:textId="77777777" w:rsidR="001F4E2F" w:rsidRDefault="001F4E2F" w:rsidP="005D50B6">
      <w:r>
        <w:continuationSeparator/>
      </w:r>
    </w:p>
  </w:footnote>
  <w:footnote w:type="continuationNotice" w:id="1">
    <w:p w14:paraId="45EB3FCC" w14:textId="77777777" w:rsidR="001F4E2F" w:rsidRDefault="001F4E2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A7EC2C" w14:textId="4031D2E9" w:rsidR="009F78E0" w:rsidRDefault="00875C8A">
    <w:pPr>
      <w:pStyle w:val="Encabezado"/>
    </w:pPr>
    <w:r>
      <w:rPr>
        <w:noProof/>
      </w:rPr>
      <w:drawing>
        <wp:anchor distT="0" distB="0" distL="114300" distR="114300" simplePos="0" relativeHeight="251660291" behindDoc="0" locked="0" layoutInCell="1" allowOverlap="1" wp14:anchorId="0A994087" wp14:editId="1A3BCEFF">
          <wp:simplePos x="0" y="0"/>
          <wp:positionH relativeFrom="column">
            <wp:posOffset>5208905</wp:posOffset>
          </wp:positionH>
          <wp:positionV relativeFrom="paragraph">
            <wp:posOffset>-450215</wp:posOffset>
          </wp:positionV>
          <wp:extent cx="1013460" cy="829310"/>
          <wp:effectExtent l="0" t="0" r="0" b="8890"/>
          <wp:wrapSquare wrapText="bothSides"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13460" cy="8293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7" behindDoc="0" locked="0" layoutInCell="1" allowOverlap="1" wp14:anchorId="6861027C" wp14:editId="78E241BC">
          <wp:simplePos x="0" y="0"/>
          <wp:positionH relativeFrom="column">
            <wp:posOffset>-429895</wp:posOffset>
          </wp:positionH>
          <wp:positionV relativeFrom="paragraph">
            <wp:posOffset>-202565</wp:posOffset>
          </wp:positionV>
          <wp:extent cx="1895475" cy="466725"/>
          <wp:effectExtent l="0" t="0" r="9525" b="9525"/>
          <wp:wrapSquare wrapText="bothSides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95475" cy="4667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9F78E0">
      <w:t xml:space="preserve">                                                                                       </w:t>
    </w:r>
  </w:p>
  <w:p w14:paraId="2D1C165F" w14:textId="6F7C015C" w:rsidR="00741A9A" w:rsidRDefault="00741A9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F4416E" w14:textId="2EF9C42B" w:rsidR="00875C8A" w:rsidRDefault="00875C8A">
    <w:pPr>
      <w:pStyle w:val="Encabezado"/>
    </w:pPr>
    <w:r>
      <w:rPr>
        <w:noProof/>
      </w:rPr>
      <w:drawing>
        <wp:anchor distT="0" distB="0" distL="114300" distR="114300" simplePos="0" relativeHeight="251663363" behindDoc="0" locked="0" layoutInCell="1" allowOverlap="1" wp14:anchorId="7B4FD582" wp14:editId="02561F59">
          <wp:simplePos x="0" y="0"/>
          <wp:positionH relativeFrom="column">
            <wp:posOffset>7123430</wp:posOffset>
          </wp:positionH>
          <wp:positionV relativeFrom="paragraph">
            <wp:posOffset>-478790</wp:posOffset>
          </wp:positionV>
          <wp:extent cx="1013460" cy="829310"/>
          <wp:effectExtent l="0" t="0" r="0" b="8890"/>
          <wp:wrapSquare wrapText="bothSides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13460" cy="8293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2339" behindDoc="0" locked="0" layoutInCell="1" allowOverlap="1" wp14:anchorId="736658E7" wp14:editId="6EC95FFB">
          <wp:simplePos x="0" y="0"/>
          <wp:positionH relativeFrom="column">
            <wp:posOffset>-29845</wp:posOffset>
          </wp:positionH>
          <wp:positionV relativeFrom="paragraph">
            <wp:posOffset>-212090</wp:posOffset>
          </wp:positionV>
          <wp:extent cx="1895475" cy="466725"/>
          <wp:effectExtent l="0" t="0" r="9525" b="9525"/>
          <wp:wrapSquare wrapText="bothSides"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95475" cy="4667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t xml:space="preserve">                                                                                       </w:t>
    </w:r>
  </w:p>
  <w:p w14:paraId="017EDF79" w14:textId="77777777" w:rsidR="00875C8A" w:rsidRDefault="00875C8A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BJhgbCXr" int2:invalidationBookmarkName="" int2:hashCode="0DCHylH/7xFp9l" int2:id="9oH6Oxul">
      <int2:state int2:value="Rejected" int2:type="AugLoop_Text_Critique"/>
    </int2:bookmark>
    <int2:bookmark int2:bookmarkName="_Int_JrkYfrwr" int2:invalidationBookmarkName="" int2:hashCode="0DCHylH/7xFp9l" int2:id="J8TEpfjW">
      <int2:state int2:value="Rejected" int2:type="AugLoop_Text_Critique"/>
    </int2:bookmark>
    <int2:bookmark int2:bookmarkName="_Int_ZVKqjgwu" int2:invalidationBookmarkName="" int2:hashCode="0DCHylH/7xFp9l" int2:id="Tvnrgd4J">
      <int2:state int2:value="Rejected" int2:type="AugLoop_Text_Critique"/>
    </int2:bookmark>
    <int2:bookmark int2:bookmarkName="_Int_pxjQmk5p" int2:invalidationBookmarkName="" int2:hashCode="0DCHylH/7xFp9l" int2:id="Tx1AktKf">
      <int2:state int2:value="Rejected" int2:type="AugLoop_Text_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30F23"/>
    <w:multiLevelType w:val="hybridMultilevel"/>
    <w:tmpl w:val="DC7C2ADC"/>
    <w:lvl w:ilvl="0" w:tplc="8EB4007C">
      <w:start w:val="1"/>
      <w:numFmt w:val="decimal"/>
      <w:lvlText w:val="%1."/>
      <w:lvlJc w:val="left"/>
      <w:pPr>
        <w:ind w:left="720" w:hanging="360"/>
      </w:pPr>
    </w:lvl>
    <w:lvl w:ilvl="1" w:tplc="F580DC14">
      <w:start w:val="1"/>
      <w:numFmt w:val="decimal"/>
      <w:lvlText w:val="%2."/>
      <w:lvlJc w:val="left"/>
      <w:pPr>
        <w:ind w:left="720" w:hanging="360"/>
      </w:pPr>
    </w:lvl>
    <w:lvl w:ilvl="2" w:tplc="872AEEF0">
      <w:start w:val="1"/>
      <w:numFmt w:val="decimal"/>
      <w:lvlText w:val="%3."/>
      <w:lvlJc w:val="left"/>
      <w:pPr>
        <w:ind w:left="720" w:hanging="360"/>
      </w:pPr>
    </w:lvl>
    <w:lvl w:ilvl="3" w:tplc="10BA2270">
      <w:start w:val="1"/>
      <w:numFmt w:val="decimal"/>
      <w:lvlText w:val="%4."/>
      <w:lvlJc w:val="left"/>
      <w:pPr>
        <w:ind w:left="720" w:hanging="360"/>
      </w:pPr>
    </w:lvl>
    <w:lvl w:ilvl="4" w:tplc="75D28900">
      <w:start w:val="1"/>
      <w:numFmt w:val="decimal"/>
      <w:lvlText w:val="%5."/>
      <w:lvlJc w:val="left"/>
      <w:pPr>
        <w:ind w:left="720" w:hanging="360"/>
      </w:pPr>
    </w:lvl>
    <w:lvl w:ilvl="5" w:tplc="684C9A7C">
      <w:start w:val="1"/>
      <w:numFmt w:val="decimal"/>
      <w:lvlText w:val="%6."/>
      <w:lvlJc w:val="left"/>
      <w:pPr>
        <w:ind w:left="720" w:hanging="360"/>
      </w:pPr>
    </w:lvl>
    <w:lvl w:ilvl="6" w:tplc="2E3C2446">
      <w:start w:val="1"/>
      <w:numFmt w:val="decimal"/>
      <w:lvlText w:val="%7."/>
      <w:lvlJc w:val="left"/>
      <w:pPr>
        <w:ind w:left="720" w:hanging="360"/>
      </w:pPr>
    </w:lvl>
    <w:lvl w:ilvl="7" w:tplc="F8D0CF5E">
      <w:start w:val="1"/>
      <w:numFmt w:val="decimal"/>
      <w:lvlText w:val="%8."/>
      <w:lvlJc w:val="left"/>
      <w:pPr>
        <w:ind w:left="720" w:hanging="360"/>
      </w:pPr>
    </w:lvl>
    <w:lvl w:ilvl="8" w:tplc="CA887FD4">
      <w:start w:val="1"/>
      <w:numFmt w:val="decimal"/>
      <w:lvlText w:val="%9."/>
      <w:lvlJc w:val="left"/>
      <w:pPr>
        <w:ind w:left="720" w:hanging="360"/>
      </w:pPr>
    </w:lvl>
  </w:abstractNum>
  <w:abstractNum w:abstractNumId="1" w15:restartNumberingAfterBreak="0">
    <w:nsid w:val="06D4249D"/>
    <w:multiLevelType w:val="multilevel"/>
    <w:tmpl w:val="A086A1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B1A1D95"/>
    <w:multiLevelType w:val="multilevel"/>
    <w:tmpl w:val="A086A1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CDF0C04"/>
    <w:multiLevelType w:val="hybridMultilevel"/>
    <w:tmpl w:val="79FC239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062D84"/>
    <w:multiLevelType w:val="multilevel"/>
    <w:tmpl w:val="492EC40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14CF7E23"/>
    <w:multiLevelType w:val="hybridMultilevel"/>
    <w:tmpl w:val="C72A370C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C75627C"/>
    <w:multiLevelType w:val="hybridMultilevel"/>
    <w:tmpl w:val="56D8237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377407"/>
    <w:multiLevelType w:val="hybridMultilevel"/>
    <w:tmpl w:val="F0EE6AC6"/>
    <w:lvl w:ilvl="0" w:tplc="C02618E8">
      <w:start w:val="1"/>
      <w:numFmt w:val="decimal"/>
      <w:lvlText w:val="%1."/>
      <w:lvlJc w:val="left"/>
      <w:pPr>
        <w:ind w:left="720" w:hanging="360"/>
      </w:pPr>
    </w:lvl>
    <w:lvl w:ilvl="1" w:tplc="CE007162">
      <w:start w:val="1"/>
      <w:numFmt w:val="decimal"/>
      <w:lvlText w:val="%2."/>
      <w:lvlJc w:val="left"/>
      <w:pPr>
        <w:ind w:left="720" w:hanging="360"/>
      </w:pPr>
    </w:lvl>
    <w:lvl w:ilvl="2" w:tplc="4E126EE8">
      <w:start w:val="1"/>
      <w:numFmt w:val="decimal"/>
      <w:lvlText w:val="%3."/>
      <w:lvlJc w:val="left"/>
      <w:pPr>
        <w:ind w:left="720" w:hanging="360"/>
      </w:pPr>
    </w:lvl>
    <w:lvl w:ilvl="3" w:tplc="3E021F46">
      <w:start w:val="1"/>
      <w:numFmt w:val="decimal"/>
      <w:lvlText w:val="%4."/>
      <w:lvlJc w:val="left"/>
      <w:pPr>
        <w:ind w:left="720" w:hanging="360"/>
      </w:pPr>
    </w:lvl>
    <w:lvl w:ilvl="4" w:tplc="12CC7DBC">
      <w:start w:val="1"/>
      <w:numFmt w:val="decimal"/>
      <w:lvlText w:val="%5."/>
      <w:lvlJc w:val="left"/>
      <w:pPr>
        <w:ind w:left="720" w:hanging="360"/>
      </w:pPr>
    </w:lvl>
    <w:lvl w:ilvl="5" w:tplc="3D24F6BE">
      <w:start w:val="1"/>
      <w:numFmt w:val="decimal"/>
      <w:lvlText w:val="%6."/>
      <w:lvlJc w:val="left"/>
      <w:pPr>
        <w:ind w:left="720" w:hanging="360"/>
      </w:pPr>
    </w:lvl>
    <w:lvl w:ilvl="6" w:tplc="A372F2DE">
      <w:start w:val="1"/>
      <w:numFmt w:val="decimal"/>
      <w:lvlText w:val="%7."/>
      <w:lvlJc w:val="left"/>
      <w:pPr>
        <w:ind w:left="720" w:hanging="360"/>
      </w:pPr>
    </w:lvl>
    <w:lvl w:ilvl="7" w:tplc="C18E0CBA">
      <w:start w:val="1"/>
      <w:numFmt w:val="decimal"/>
      <w:lvlText w:val="%8."/>
      <w:lvlJc w:val="left"/>
      <w:pPr>
        <w:ind w:left="720" w:hanging="360"/>
      </w:pPr>
    </w:lvl>
    <w:lvl w:ilvl="8" w:tplc="776610E0">
      <w:start w:val="1"/>
      <w:numFmt w:val="decimal"/>
      <w:lvlText w:val="%9."/>
      <w:lvlJc w:val="left"/>
      <w:pPr>
        <w:ind w:left="720" w:hanging="360"/>
      </w:pPr>
    </w:lvl>
  </w:abstractNum>
  <w:abstractNum w:abstractNumId="8" w15:restartNumberingAfterBreak="0">
    <w:nsid w:val="23384625"/>
    <w:multiLevelType w:val="multilevel"/>
    <w:tmpl w:val="E9FC2004"/>
    <w:lvl w:ilvl="0">
      <w:start w:val="1"/>
      <w:numFmt w:val="decimal"/>
      <w:lvlText w:val="%1."/>
      <w:lvlJc w:val="left"/>
      <w:pPr>
        <w:ind w:left="360" w:hanging="360"/>
      </w:pPr>
      <w:rPr>
        <w:rFonts w:ascii="Arial" w:eastAsia="Calibri" w:hAnsi="Arial" w:cs="Arial"/>
        <w:i w:val="0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28DF3D26"/>
    <w:multiLevelType w:val="hybridMultilevel"/>
    <w:tmpl w:val="5AF00C6A"/>
    <w:lvl w:ilvl="0" w:tplc="8FA40BC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5828BC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AC2CA26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7934386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B0BA5C9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48DC6BE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49E407F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0DD4DD6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95EE5D9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0" w15:restartNumberingAfterBreak="0">
    <w:nsid w:val="293B0579"/>
    <w:multiLevelType w:val="hybridMultilevel"/>
    <w:tmpl w:val="3C18E766"/>
    <w:lvl w:ilvl="0" w:tplc="F66AD69E">
      <w:start w:val="1"/>
      <w:numFmt w:val="decimal"/>
      <w:lvlText w:val="%1."/>
      <w:lvlJc w:val="left"/>
      <w:pPr>
        <w:ind w:left="720" w:hanging="360"/>
      </w:pPr>
    </w:lvl>
    <w:lvl w:ilvl="1" w:tplc="04101A9E">
      <w:start w:val="1"/>
      <w:numFmt w:val="decimal"/>
      <w:lvlText w:val="%2."/>
      <w:lvlJc w:val="left"/>
      <w:pPr>
        <w:ind w:left="720" w:hanging="360"/>
      </w:pPr>
    </w:lvl>
    <w:lvl w:ilvl="2" w:tplc="660680C6">
      <w:start w:val="1"/>
      <w:numFmt w:val="decimal"/>
      <w:lvlText w:val="%3."/>
      <w:lvlJc w:val="left"/>
      <w:pPr>
        <w:ind w:left="720" w:hanging="360"/>
      </w:pPr>
    </w:lvl>
    <w:lvl w:ilvl="3" w:tplc="CD92ED5C">
      <w:start w:val="1"/>
      <w:numFmt w:val="decimal"/>
      <w:lvlText w:val="%4."/>
      <w:lvlJc w:val="left"/>
      <w:pPr>
        <w:ind w:left="720" w:hanging="360"/>
      </w:pPr>
    </w:lvl>
    <w:lvl w:ilvl="4" w:tplc="6F08DFBA">
      <w:start w:val="1"/>
      <w:numFmt w:val="decimal"/>
      <w:lvlText w:val="%5."/>
      <w:lvlJc w:val="left"/>
      <w:pPr>
        <w:ind w:left="720" w:hanging="360"/>
      </w:pPr>
    </w:lvl>
    <w:lvl w:ilvl="5" w:tplc="8144913C">
      <w:start w:val="1"/>
      <w:numFmt w:val="decimal"/>
      <w:lvlText w:val="%6."/>
      <w:lvlJc w:val="left"/>
      <w:pPr>
        <w:ind w:left="720" w:hanging="360"/>
      </w:pPr>
    </w:lvl>
    <w:lvl w:ilvl="6" w:tplc="23BE7ACE">
      <w:start w:val="1"/>
      <w:numFmt w:val="decimal"/>
      <w:lvlText w:val="%7."/>
      <w:lvlJc w:val="left"/>
      <w:pPr>
        <w:ind w:left="720" w:hanging="360"/>
      </w:pPr>
    </w:lvl>
    <w:lvl w:ilvl="7" w:tplc="9950166A">
      <w:start w:val="1"/>
      <w:numFmt w:val="decimal"/>
      <w:lvlText w:val="%8."/>
      <w:lvlJc w:val="left"/>
      <w:pPr>
        <w:ind w:left="720" w:hanging="360"/>
      </w:pPr>
    </w:lvl>
    <w:lvl w:ilvl="8" w:tplc="3DB6FE84">
      <w:start w:val="1"/>
      <w:numFmt w:val="decimal"/>
      <w:lvlText w:val="%9."/>
      <w:lvlJc w:val="left"/>
      <w:pPr>
        <w:ind w:left="720" w:hanging="360"/>
      </w:pPr>
    </w:lvl>
  </w:abstractNum>
  <w:abstractNum w:abstractNumId="11" w15:restartNumberingAfterBreak="0">
    <w:nsid w:val="29780E1F"/>
    <w:multiLevelType w:val="hybridMultilevel"/>
    <w:tmpl w:val="79FC239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385022"/>
    <w:multiLevelType w:val="multilevel"/>
    <w:tmpl w:val="BB78806A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3" w15:restartNumberingAfterBreak="0">
    <w:nsid w:val="2A8D2334"/>
    <w:multiLevelType w:val="multilevel"/>
    <w:tmpl w:val="5E4C27F6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4" w15:restartNumberingAfterBreak="0">
    <w:nsid w:val="2C5D306B"/>
    <w:multiLevelType w:val="multilevel"/>
    <w:tmpl w:val="A086A1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2E6D554F"/>
    <w:multiLevelType w:val="hybridMultilevel"/>
    <w:tmpl w:val="23A0180E"/>
    <w:lvl w:ilvl="0" w:tplc="576E96DC">
      <w:start w:val="1"/>
      <w:numFmt w:val="decimal"/>
      <w:lvlText w:val="%1."/>
      <w:lvlJc w:val="left"/>
      <w:pPr>
        <w:ind w:left="720" w:hanging="360"/>
      </w:pPr>
    </w:lvl>
    <w:lvl w:ilvl="1" w:tplc="F91A03C8">
      <w:start w:val="1"/>
      <w:numFmt w:val="decimal"/>
      <w:lvlText w:val="%2."/>
      <w:lvlJc w:val="left"/>
      <w:pPr>
        <w:ind w:left="720" w:hanging="360"/>
      </w:pPr>
    </w:lvl>
    <w:lvl w:ilvl="2" w:tplc="870667AA">
      <w:start w:val="1"/>
      <w:numFmt w:val="decimal"/>
      <w:lvlText w:val="%3."/>
      <w:lvlJc w:val="left"/>
      <w:pPr>
        <w:ind w:left="720" w:hanging="360"/>
      </w:pPr>
    </w:lvl>
    <w:lvl w:ilvl="3" w:tplc="76E2583E">
      <w:start w:val="1"/>
      <w:numFmt w:val="decimal"/>
      <w:lvlText w:val="%4."/>
      <w:lvlJc w:val="left"/>
      <w:pPr>
        <w:ind w:left="720" w:hanging="360"/>
      </w:pPr>
    </w:lvl>
    <w:lvl w:ilvl="4" w:tplc="D42EAB12">
      <w:start w:val="1"/>
      <w:numFmt w:val="decimal"/>
      <w:lvlText w:val="%5."/>
      <w:lvlJc w:val="left"/>
      <w:pPr>
        <w:ind w:left="720" w:hanging="360"/>
      </w:pPr>
    </w:lvl>
    <w:lvl w:ilvl="5" w:tplc="85B87882">
      <w:start w:val="1"/>
      <w:numFmt w:val="decimal"/>
      <w:lvlText w:val="%6."/>
      <w:lvlJc w:val="left"/>
      <w:pPr>
        <w:ind w:left="720" w:hanging="360"/>
      </w:pPr>
    </w:lvl>
    <w:lvl w:ilvl="6" w:tplc="A914E7F6">
      <w:start w:val="1"/>
      <w:numFmt w:val="decimal"/>
      <w:lvlText w:val="%7."/>
      <w:lvlJc w:val="left"/>
      <w:pPr>
        <w:ind w:left="720" w:hanging="360"/>
      </w:pPr>
    </w:lvl>
    <w:lvl w:ilvl="7" w:tplc="806640B6">
      <w:start w:val="1"/>
      <w:numFmt w:val="decimal"/>
      <w:lvlText w:val="%8."/>
      <w:lvlJc w:val="left"/>
      <w:pPr>
        <w:ind w:left="720" w:hanging="360"/>
      </w:pPr>
    </w:lvl>
    <w:lvl w:ilvl="8" w:tplc="E16C9182">
      <w:start w:val="1"/>
      <w:numFmt w:val="decimal"/>
      <w:lvlText w:val="%9."/>
      <w:lvlJc w:val="left"/>
      <w:pPr>
        <w:ind w:left="720" w:hanging="360"/>
      </w:pPr>
    </w:lvl>
  </w:abstractNum>
  <w:abstractNum w:abstractNumId="16" w15:restartNumberingAfterBreak="0">
    <w:nsid w:val="2EE541EC"/>
    <w:multiLevelType w:val="hybridMultilevel"/>
    <w:tmpl w:val="0C22DDE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EEE0E37"/>
    <w:multiLevelType w:val="multilevel"/>
    <w:tmpl w:val="A086A1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37323B3B"/>
    <w:multiLevelType w:val="hybridMultilevel"/>
    <w:tmpl w:val="77BCC86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DB4082"/>
    <w:multiLevelType w:val="hybridMultilevel"/>
    <w:tmpl w:val="F8600954"/>
    <w:lvl w:ilvl="0" w:tplc="18946C6E">
      <w:start w:val="1"/>
      <w:numFmt w:val="decimal"/>
      <w:lvlText w:val="%1."/>
      <w:lvlJc w:val="left"/>
      <w:pPr>
        <w:ind w:left="720" w:hanging="360"/>
      </w:pPr>
    </w:lvl>
    <w:lvl w:ilvl="1" w:tplc="3612DF30">
      <w:start w:val="1"/>
      <w:numFmt w:val="decimal"/>
      <w:lvlText w:val="%2."/>
      <w:lvlJc w:val="left"/>
      <w:pPr>
        <w:ind w:left="720" w:hanging="360"/>
      </w:pPr>
    </w:lvl>
    <w:lvl w:ilvl="2" w:tplc="AD70287E">
      <w:start w:val="1"/>
      <w:numFmt w:val="decimal"/>
      <w:lvlText w:val="%3."/>
      <w:lvlJc w:val="left"/>
      <w:pPr>
        <w:ind w:left="720" w:hanging="360"/>
      </w:pPr>
    </w:lvl>
    <w:lvl w:ilvl="3" w:tplc="CDE2DD76">
      <w:start w:val="1"/>
      <w:numFmt w:val="decimal"/>
      <w:lvlText w:val="%4."/>
      <w:lvlJc w:val="left"/>
      <w:pPr>
        <w:ind w:left="720" w:hanging="360"/>
      </w:pPr>
    </w:lvl>
    <w:lvl w:ilvl="4" w:tplc="7E343302">
      <w:start w:val="1"/>
      <w:numFmt w:val="decimal"/>
      <w:lvlText w:val="%5."/>
      <w:lvlJc w:val="left"/>
      <w:pPr>
        <w:ind w:left="720" w:hanging="360"/>
      </w:pPr>
    </w:lvl>
    <w:lvl w:ilvl="5" w:tplc="36CA3F16">
      <w:start w:val="1"/>
      <w:numFmt w:val="decimal"/>
      <w:lvlText w:val="%6."/>
      <w:lvlJc w:val="left"/>
      <w:pPr>
        <w:ind w:left="720" w:hanging="360"/>
      </w:pPr>
    </w:lvl>
    <w:lvl w:ilvl="6" w:tplc="A19C766E">
      <w:start w:val="1"/>
      <w:numFmt w:val="decimal"/>
      <w:lvlText w:val="%7."/>
      <w:lvlJc w:val="left"/>
      <w:pPr>
        <w:ind w:left="720" w:hanging="360"/>
      </w:pPr>
    </w:lvl>
    <w:lvl w:ilvl="7" w:tplc="C66E14BE">
      <w:start w:val="1"/>
      <w:numFmt w:val="decimal"/>
      <w:lvlText w:val="%8."/>
      <w:lvlJc w:val="left"/>
      <w:pPr>
        <w:ind w:left="720" w:hanging="360"/>
      </w:pPr>
    </w:lvl>
    <w:lvl w:ilvl="8" w:tplc="12B4FF7A">
      <w:start w:val="1"/>
      <w:numFmt w:val="decimal"/>
      <w:lvlText w:val="%9."/>
      <w:lvlJc w:val="left"/>
      <w:pPr>
        <w:ind w:left="720" w:hanging="360"/>
      </w:pPr>
    </w:lvl>
  </w:abstractNum>
  <w:abstractNum w:abstractNumId="20" w15:restartNumberingAfterBreak="0">
    <w:nsid w:val="3FFF625B"/>
    <w:multiLevelType w:val="hybridMultilevel"/>
    <w:tmpl w:val="06D47054"/>
    <w:lvl w:ilvl="0" w:tplc="ACB4E1D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8BA273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D4520AC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C9B83FF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86D4183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6F2C73D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607A9B3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37E266F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4FF85CF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21" w15:restartNumberingAfterBreak="0">
    <w:nsid w:val="455E7B3D"/>
    <w:multiLevelType w:val="hybridMultilevel"/>
    <w:tmpl w:val="441C4FCE"/>
    <w:lvl w:ilvl="0" w:tplc="F1ACD6FA">
      <w:start w:val="1"/>
      <w:numFmt w:val="decimal"/>
      <w:lvlText w:val="%1."/>
      <w:lvlJc w:val="left"/>
      <w:pPr>
        <w:ind w:left="720" w:hanging="360"/>
      </w:pPr>
    </w:lvl>
    <w:lvl w:ilvl="1" w:tplc="C944E144">
      <w:start w:val="1"/>
      <w:numFmt w:val="decimal"/>
      <w:lvlText w:val="%2."/>
      <w:lvlJc w:val="left"/>
      <w:pPr>
        <w:ind w:left="720" w:hanging="360"/>
      </w:pPr>
    </w:lvl>
    <w:lvl w:ilvl="2" w:tplc="784A3B1C">
      <w:start w:val="1"/>
      <w:numFmt w:val="decimal"/>
      <w:lvlText w:val="%3."/>
      <w:lvlJc w:val="left"/>
      <w:pPr>
        <w:ind w:left="720" w:hanging="360"/>
      </w:pPr>
    </w:lvl>
    <w:lvl w:ilvl="3" w:tplc="2E80564E">
      <w:start w:val="1"/>
      <w:numFmt w:val="decimal"/>
      <w:lvlText w:val="%4."/>
      <w:lvlJc w:val="left"/>
      <w:pPr>
        <w:ind w:left="720" w:hanging="360"/>
      </w:pPr>
    </w:lvl>
    <w:lvl w:ilvl="4" w:tplc="56D8062E">
      <w:start w:val="1"/>
      <w:numFmt w:val="decimal"/>
      <w:lvlText w:val="%5."/>
      <w:lvlJc w:val="left"/>
      <w:pPr>
        <w:ind w:left="720" w:hanging="360"/>
      </w:pPr>
    </w:lvl>
    <w:lvl w:ilvl="5" w:tplc="588A4292">
      <w:start w:val="1"/>
      <w:numFmt w:val="decimal"/>
      <w:lvlText w:val="%6."/>
      <w:lvlJc w:val="left"/>
      <w:pPr>
        <w:ind w:left="720" w:hanging="360"/>
      </w:pPr>
    </w:lvl>
    <w:lvl w:ilvl="6" w:tplc="380C9522">
      <w:start w:val="1"/>
      <w:numFmt w:val="decimal"/>
      <w:lvlText w:val="%7."/>
      <w:lvlJc w:val="left"/>
      <w:pPr>
        <w:ind w:left="720" w:hanging="360"/>
      </w:pPr>
    </w:lvl>
    <w:lvl w:ilvl="7" w:tplc="AF9A557C">
      <w:start w:val="1"/>
      <w:numFmt w:val="decimal"/>
      <w:lvlText w:val="%8."/>
      <w:lvlJc w:val="left"/>
      <w:pPr>
        <w:ind w:left="720" w:hanging="360"/>
      </w:pPr>
    </w:lvl>
    <w:lvl w:ilvl="8" w:tplc="D2F6B74A">
      <w:start w:val="1"/>
      <w:numFmt w:val="decimal"/>
      <w:lvlText w:val="%9."/>
      <w:lvlJc w:val="left"/>
      <w:pPr>
        <w:ind w:left="720" w:hanging="360"/>
      </w:pPr>
    </w:lvl>
  </w:abstractNum>
  <w:abstractNum w:abstractNumId="22" w15:restartNumberingAfterBreak="0">
    <w:nsid w:val="4A9453BA"/>
    <w:multiLevelType w:val="multilevel"/>
    <w:tmpl w:val="68E0DD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3" w15:restartNumberingAfterBreak="0">
    <w:nsid w:val="51782413"/>
    <w:multiLevelType w:val="hybridMultilevel"/>
    <w:tmpl w:val="4AFABAB6"/>
    <w:lvl w:ilvl="0" w:tplc="8174C71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DA4962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48EE52A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2670E3B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550AE0E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1AB882C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2FB0D7E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2206B62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4A3C412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24" w15:restartNumberingAfterBreak="0">
    <w:nsid w:val="51A01B20"/>
    <w:multiLevelType w:val="hybridMultilevel"/>
    <w:tmpl w:val="B6F0A9AC"/>
    <w:lvl w:ilvl="0" w:tplc="C9E873BA">
      <w:start w:val="1"/>
      <w:numFmt w:val="decimal"/>
      <w:lvlText w:val="%1."/>
      <w:lvlJc w:val="left"/>
      <w:pPr>
        <w:ind w:left="720" w:hanging="360"/>
      </w:pPr>
    </w:lvl>
    <w:lvl w:ilvl="1" w:tplc="48787994">
      <w:start w:val="1"/>
      <w:numFmt w:val="decimal"/>
      <w:lvlText w:val="%2."/>
      <w:lvlJc w:val="left"/>
      <w:pPr>
        <w:ind w:left="720" w:hanging="360"/>
      </w:pPr>
    </w:lvl>
    <w:lvl w:ilvl="2" w:tplc="A4980DC8">
      <w:start w:val="1"/>
      <w:numFmt w:val="decimal"/>
      <w:lvlText w:val="%3."/>
      <w:lvlJc w:val="left"/>
      <w:pPr>
        <w:ind w:left="720" w:hanging="360"/>
      </w:pPr>
    </w:lvl>
    <w:lvl w:ilvl="3" w:tplc="2A26532C">
      <w:start w:val="1"/>
      <w:numFmt w:val="decimal"/>
      <w:lvlText w:val="%4."/>
      <w:lvlJc w:val="left"/>
      <w:pPr>
        <w:ind w:left="720" w:hanging="360"/>
      </w:pPr>
    </w:lvl>
    <w:lvl w:ilvl="4" w:tplc="45BCC71E">
      <w:start w:val="1"/>
      <w:numFmt w:val="decimal"/>
      <w:lvlText w:val="%5."/>
      <w:lvlJc w:val="left"/>
      <w:pPr>
        <w:ind w:left="720" w:hanging="360"/>
      </w:pPr>
    </w:lvl>
    <w:lvl w:ilvl="5" w:tplc="456A790C">
      <w:start w:val="1"/>
      <w:numFmt w:val="decimal"/>
      <w:lvlText w:val="%6."/>
      <w:lvlJc w:val="left"/>
      <w:pPr>
        <w:ind w:left="720" w:hanging="360"/>
      </w:pPr>
    </w:lvl>
    <w:lvl w:ilvl="6" w:tplc="2FA670A2">
      <w:start w:val="1"/>
      <w:numFmt w:val="decimal"/>
      <w:lvlText w:val="%7."/>
      <w:lvlJc w:val="left"/>
      <w:pPr>
        <w:ind w:left="720" w:hanging="360"/>
      </w:pPr>
    </w:lvl>
    <w:lvl w:ilvl="7" w:tplc="68945B9A">
      <w:start w:val="1"/>
      <w:numFmt w:val="decimal"/>
      <w:lvlText w:val="%8."/>
      <w:lvlJc w:val="left"/>
      <w:pPr>
        <w:ind w:left="720" w:hanging="360"/>
      </w:pPr>
    </w:lvl>
    <w:lvl w:ilvl="8" w:tplc="88709DAA">
      <w:start w:val="1"/>
      <w:numFmt w:val="decimal"/>
      <w:lvlText w:val="%9."/>
      <w:lvlJc w:val="left"/>
      <w:pPr>
        <w:ind w:left="720" w:hanging="360"/>
      </w:pPr>
    </w:lvl>
  </w:abstractNum>
  <w:abstractNum w:abstractNumId="25" w15:restartNumberingAfterBreak="0">
    <w:nsid w:val="533A138E"/>
    <w:multiLevelType w:val="hybridMultilevel"/>
    <w:tmpl w:val="C50C1444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54EA53C8"/>
    <w:multiLevelType w:val="hybridMultilevel"/>
    <w:tmpl w:val="F046698A"/>
    <w:lvl w:ilvl="0" w:tplc="4A2032C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314A96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7E528FB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0682FE6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4006B84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3D786F0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431AB08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CF081EF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2408CB6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27" w15:restartNumberingAfterBreak="0">
    <w:nsid w:val="554910B5"/>
    <w:multiLevelType w:val="hybridMultilevel"/>
    <w:tmpl w:val="FF82CB1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B261CD6"/>
    <w:multiLevelType w:val="hybridMultilevel"/>
    <w:tmpl w:val="D7B4C32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B714F93"/>
    <w:multiLevelType w:val="multilevel"/>
    <w:tmpl w:val="DEA864BA"/>
    <w:lvl w:ilvl="0">
      <w:start w:val="1"/>
      <w:numFmt w:val="decimal"/>
      <w:lvlText w:val="%1"/>
      <w:lvlJc w:val="left"/>
      <w:pPr>
        <w:ind w:left="510" w:hanging="51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30" w15:restartNumberingAfterBreak="0">
    <w:nsid w:val="5C056CCF"/>
    <w:multiLevelType w:val="hybridMultilevel"/>
    <w:tmpl w:val="DBA842F0"/>
    <w:lvl w:ilvl="0" w:tplc="4EFEDF8C">
      <w:start w:val="1"/>
      <w:numFmt w:val="decimal"/>
      <w:lvlText w:val="%1."/>
      <w:lvlJc w:val="left"/>
      <w:pPr>
        <w:ind w:left="720" w:hanging="360"/>
      </w:pPr>
      <w:rPr>
        <w:rFonts w:ascii="Arial" w:eastAsia="Calibri" w:hAnsi="Arial" w:cs="Arial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9C082A"/>
    <w:multiLevelType w:val="hybridMultilevel"/>
    <w:tmpl w:val="F314E93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B91B80"/>
    <w:multiLevelType w:val="multilevel"/>
    <w:tmpl w:val="AD32D49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3" w15:restartNumberingAfterBreak="0">
    <w:nsid w:val="79F61C55"/>
    <w:multiLevelType w:val="hybridMultilevel"/>
    <w:tmpl w:val="21AC0932"/>
    <w:lvl w:ilvl="0" w:tplc="FEE05FCA">
      <w:start w:val="1"/>
      <w:numFmt w:val="decimal"/>
      <w:lvlText w:val="%1."/>
      <w:lvlJc w:val="left"/>
      <w:pPr>
        <w:ind w:left="720" w:hanging="360"/>
      </w:pPr>
    </w:lvl>
    <w:lvl w:ilvl="1" w:tplc="37C04C3A">
      <w:start w:val="1"/>
      <w:numFmt w:val="decimal"/>
      <w:lvlText w:val="%2."/>
      <w:lvlJc w:val="left"/>
      <w:pPr>
        <w:ind w:left="720" w:hanging="360"/>
      </w:pPr>
    </w:lvl>
    <w:lvl w:ilvl="2" w:tplc="DB200A20">
      <w:start w:val="1"/>
      <w:numFmt w:val="decimal"/>
      <w:lvlText w:val="%3."/>
      <w:lvlJc w:val="left"/>
      <w:pPr>
        <w:ind w:left="720" w:hanging="360"/>
      </w:pPr>
    </w:lvl>
    <w:lvl w:ilvl="3" w:tplc="C09EF7A0">
      <w:start w:val="1"/>
      <w:numFmt w:val="decimal"/>
      <w:lvlText w:val="%4."/>
      <w:lvlJc w:val="left"/>
      <w:pPr>
        <w:ind w:left="720" w:hanging="360"/>
      </w:pPr>
    </w:lvl>
    <w:lvl w:ilvl="4" w:tplc="5D82AC26">
      <w:start w:val="1"/>
      <w:numFmt w:val="decimal"/>
      <w:lvlText w:val="%5."/>
      <w:lvlJc w:val="left"/>
      <w:pPr>
        <w:ind w:left="720" w:hanging="360"/>
      </w:pPr>
    </w:lvl>
    <w:lvl w:ilvl="5" w:tplc="A7A2817C">
      <w:start w:val="1"/>
      <w:numFmt w:val="decimal"/>
      <w:lvlText w:val="%6."/>
      <w:lvlJc w:val="left"/>
      <w:pPr>
        <w:ind w:left="720" w:hanging="360"/>
      </w:pPr>
    </w:lvl>
    <w:lvl w:ilvl="6" w:tplc="0D70FEF8">
      <w:start w:val="1"/>
      <w:numFmt w:val="decimal"/>
      <w:lvlText w:val="%7."/>
      <w:lvlJc w:val="left"/>
      <w:pPr>
        <w:ind w:left="720" w:hanging="360"/>
      </w:pPr>
    </w:lvl>
    <w:lvl w:ilvl="7" w:tplc="21808B76">
      <w:start w:val="1"/>
      <w:numFmt w:val="decimal"/>
      <w:lvlText w:val="%8."/>
      <w:lvlJc w:val="left"/>
      <w:pPr>
        <w:ind w:left="720" w:hanging="360"/>
      </w:pPr>
    </w:lvl>
    <w:lvl w:ilvl="8" w:tplc="BD1C9594">
      <w:start w:val="1"/>
      <w:numFmt w:val="decimal"/>
      <w:lvlText w:val="%9."/>
      <w:lvlJc w:val="left"/>
      <w:pPr>
        <w:ind w:left="720" w:hanging="360"/>
      </w:pPr>
    </w:lvl>
  </w:abstractNum>
  <w:num w:numId="1">
    <w:abstractNumId w:val="32"/>
  </w:num>
  <w:num w:numId="2">
    <w:abstractNumId w:val="8"/>
  </w:num>
  <w:num w:numId="3">
    <w:abstractNumId w:val="18"/>
  </w:num>
  <w:num w:numId="4">
    <w:abstractNumId w:val="31"/>
  </w:num>
  <w:num w:numId="5">
    <w:abstractNumId w:val="13"/>
  </w:num>
  <w:num w:numId="6">
    <w:abstractNumId w:val="22"/>
  </w:num>
  <w:num w:numId="7">
    <w:abstractNumId w:val="30"/>
  </w:num>
  <w:num w:numId="8">
    <w:abstractNumId w:val="27"/>
  </w:num>
  <w:num w:numId="9">
    <w:abstractNumId w:val="14"/>
  </w:num>
  <w:num w:numId="10">
    <w:abstractNumId w:val="17"/>
  </w:num>
  <w:num w:numId="11">
    <w:abstractNumId w:val="2"/>
  </w:num>
  <w:num w:numId="12">
    <w:abstractNumId w:val="1"/>
  </w:num>
  <w:num w:numId="13">
    <w:abstractNumId w:val="16"/>
  </w:num>
  <w:num w:numId="14">
    <w:abstractNumId w:val="6"/>
  </w:num>
  <w:num w:numId="15">
    <w:abstractNumId w:val="12"/>
  </w:num>
  <w:num w:numId="16">
    <w:abstractNumId w:val="4"/>
  </w:num>
  <w:num w:numId="17">
    <w:abstractNumId w:val="29"/>
  </w:num>
  <w:num w:numId="18">
    <w:abstractNumId w:val="28"/>
  </w:num>
  <w:num w:numId="19">
    <w:abstractNumId w:val="0"/>
  </w:num>
  <w:num w:numId="20">
    <w:abstractNumId w:val="26"/>
  </w:num>
  <w:num w:numId="21">
    <w:abstractNumId w:val="24"/>
  </w:num>
  <w:num w:numId="22">
    <w:abstractNumId w:val="20"/>
  </w:num>
  <w:num w:numId="23">
    <w:abstractNumId w:val="21"/>
  </w:num>
  <w:num w:numId="24">
    <w:abstractNumId w:val="15"/>
  </w:num>
  <w:num w:numId="25">
    <w:abstractNumId w:val="9"/>
  </w:num>
  <w:num w:numId="26">
    <w:abstractNumId w:val="10"/>
  </w:num>
  <w:num w:numId="27">
    <w:abstractNumId w:val="19"/>
  </w:num>
  <w:num w:numId="28">
    <w:abstractNumId w:val="7"/>
  </w:num>
  <w:num w:numId="29">
    <w:abstractNumId w:val="33"/>
  </w:num>
  <w:num w:numId="30">
    <w:abstractNumId w:val="23"/>
  </w:num>
  <w:num w:numId="31">
    <w:abstractNumId w:val="5"/>
  </w:num>
  <w:num w:numId="32">
    <w:abstractNumId w:val="11"/>
  </w:num>
  <w:num w:numId="33">
    <w:abstractNumId w:val="25"/>
  </w:num>
  <w:num w:numId="34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hyphenationZone w:val="425"/>
  <w:characterSpacingControl w:val="doNotCompress"/>
  <w:savePreviewPicture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0176"/>
    <w:rsid w:val="00005421"/>
    <w:rsid w:val="00012A69"/>
    <w:rsid w:val="000165D6"/>
    <w:rsid w:val="00026242"/>
    <w:rsid w:val="00027262"/>
    <w:rsid w:val="000320E0"/>
    <w:rsid w:val="00033307"/>
    <w:rsid w:val="000407E4"/>
    <w:rsid w:val="00041458"/>
    <w:rsid w:val="00043C7E"/>
    <w:rsid w:val="00046339"/>
    <w:rsid w:val="000470B0"/>
    <w:rsid w:val="00052BCE"/>
    <w:rsid w:val="000534F4"/>
    <w:rsid w:val="00065FF2"/>
    <w:rsid w:val="00080FBC"/>
    <w:rsid w:val="00083DB9"/>
    <w:rsid w:val="00083DE8"/>
    <w:rsid w:val="00084829"/>
    <w:rsid w:val="000A2663"/>
    <w:rsid w:val="000B32AB"/>
    <w:rsid w:val="000B3751"/>
    <w:rsid w:val="000B49EF"/>
    <w:rsid w:val="000B4E13"/>
    <w:rsid w:val="000B4EBF"/>
    <w:rsid w:val="000B7917"/>
    <w:rsid w:val="000C065B"/>
    <w:rsid w:val="000C49D9"/>
    <w:rsid w:val="000C4E79"/>
    <w:rsid w:val="000C69D1"/>
    <w:rsid w:val="000D0E09"/>
    <w:rsid w:val="000D133A"/>
    <w:rsid w:val="000D3D9F"/>
    <w:rsid w:val="000D69FD"/>
    <w:rsid w:val="000D7EB3"/>
    <w:rsid w:val="000D7F25"/>
    <w:rsid w:val="000E0040"/>
    <w:rsid w:val="000E465A"/>
    <w:rsid w:val="000E7F4A"/>
    <w:rsid w:val="000F332F"/>
    <w:rsid w:val="000F3791"/>
    <w:rsid w:val="000F650B"/>
    <w:rsid w:val="00104C66"/>
    <w:rsid w:val="00105AB9"/>
    <w:rsid w:val="00113531"/>
    <w:rsid w:val="0011449B"/>
    <w:rsid w:val="00116883"/>
    <w:rsid w:val="00121CAB"/>
    <w:rsid w:val="0012362F"/>
    <w:rsid w:val="00127DCF"/>
    <w:rsid w:val="00130F0D"/>
    <w:rsid w:val="00140176"/>
    <w:rsid w:val="00140325"/>
    <w:rsid w:val="001421E2"/>
    <w:rsid w:val="00152D9D"/>
    <w:rsid w:val="00153E29"/>
    <w:rsid w:val="00154924"/>
    <w:rsid w:val="001555A9"/>
    <w:rsid w:val="00156BE3"/>
    <w:rsid w:val="0016348B"/>
    <w:rsid w:val="001646DD"/>
    <w:rsid w:val="00166BC4"/>
    <w:rsid w:val="001705BE"/>
    <w:rsid w:val="00171FBA"/>
    <w:rsid w:val="001739A2"/>
    <w:rsid w:val="001845E2"/>
    <w:rsid w:val="001861C0"/>
    <w:rsid w:val="00186D83"/>
    <w:rsid w:val="00187903"/>
    <w:rsid w:val="00192ADE"/>
    <w:rsid w:val="00197A3D"/>
    <w:rsid w:val="001A493A"/>
    <w:rsid w:val="001B2932"/>
    <w:rsid w:val="001B45D2"/>
    <w:rsid w:val="001B6331"/>
    <w:rsid w:val="001C1790"/>
    <w:rsid w:val="001C201B"/>
    <w:rsid w:val="001D2811"/>
    <w:rsid w:val="001D2F43"/>
    <w:rsid w:val="001D5204"/>
    <w:rsid w:val="001E0DDD"/>
    <w:rsid w:val="001E20F1"/>
    <w:rsid w:val="001E2FD8"/>
    <w:rsid w:val="001E4D64"/>
    <w:rsid w:val="001F468A"/>
    <w:rsid w:val="001F48C9"/>
    <w:rsid w:val="001F4E2F"/>
    <w:rsid w:val="001F4FC6"/>
    <w:rsid w:val="001F5D2E"/>
    <w:rsid w:val="00201644"/>
    <w:rsid w:val="00207AFE"/>
    <w:rsid w:val="002121AC"/>
    <w:rsid w:val="00215F7A"/>
    <w:rsid w:val="00216D30"/>
    <w:rsid w:val="00221CE0"/>
    <w:rsid w:val="002224A9"/>
    <w:rsid w:val="002260EF"/>
    <w:rsid w:val="00233E55"/>
    <w:rsid w:val="0023416B"/>
    <w:rsid w:val="002350CD"/>
    <w:rsid w:val="00235B44"/>
    <w:rsid w:val="00237263"/>
    <w:rsid w:val="00241462"/>
    <w:rsid w:val="002548E9"/>
    <w:rsid w:val="002631E9"/>
    <w:rsid w:val="00263D4B"/>
    <w:rsid w:val="002649E0"/>
    <w:rsid w:val="00267989"/>
    <w:rsid w:val="002727F4"/>
    <w:rsid w:val="002742C1"/>
    <w:rsid w:val="00276C0C"/>
    <w:rsid w:val="00285789"/>
    <w:rsid w:val="00293F3A"/>
    <w:rsid w:val="00296527"/>
    <w:rsid w:val="002A011B"/>
    <w:rsid w:val="002A5117"/>
    <w:rsid w:val="002B05D5"/>
    <w:rsid w:val="002B4EB9"/>
    <w:rsid w:val="002B4F42"/>
    <w:rsid w:val="002B5422"/>
    <w:rsid w:val="002B7DFD"/>
    <w:rsid w:val="002B7E5A"/>
    <w:rsid w:val="002C026C"/>
    <w:rsid w:val="002C2F83"/>
    <w:rsid w:val="002C389E"/>
    <w:rsid w:val="002C478D"/>
    <w:rsid w:val="002D0FC7"/>
    <w:rsid w:val="002D1991"/>
    <w:rsid w:val="002D21DF"/>
    <w:rsid w:val="002D2689"/>
    <w:rsid w:val="002E0668"/>
    <w:rsid w:val="002E2B0D"/>
    <w:rsid w:val="002E30FC"/>
    <w:rsid w:val="002E56B5"/>
    <w:rsid w:val="002E6E23"/>
    <w:rsid w:val="002F0849"/>
    <w:rsid w:val="002F3E20"/>
    <w:rsid w:val="002F7B3A"/>
    <w:rsid w:val="00300E80"/>
    <w:rsid w:val="00301BC5"/>
    <w:rsid w:val="00302104"/>
    <w:rsid w:val="00307C9B"/>
    <w:rsid w:val="00312309"/>
    <w:rsid w:val="00313556"/>
    <w:rsid w:val="00320DFE"/>
    <w:rsid w:val="00320F51"/>
    <w:rsid w:val="00331B3E"/>
    <w:rsid w:val="0033473F"/>
    <w:rsid w:val="00334C45"/>
    <w:rsid w:val="00337401"/>
    <w:rsid w:val="00343DCF"/>
    <w:rsid w:val="00343F86"/>
    <w:rsid w:val="00360264"/>
    <w:rsid w:val="00360609"/>
    <w:rsid w:val="00363C03"/>
    <w:rsid w:val="00363EF4"/>
    <w:rsid w:val="0037150A"/>
    <w:rsid w:val="0037431D"/>
    <w:rsid w:val="003806C2"/>
    <w:rsid w:val="00380964"/>
    <w:rsid w:val="0038709A"/>
    <w:rsid w:val="003879B8"/>
    <w:rsid w:val="00390031"/>
    <w:rsid w:val="00391829"/>
    <w:rsid w:val="00392261"/>
    <w:rsid w:val="00395169"/>
    <w:rsid w:val="00396788"/>
    <w:rsid w:val="00397DEF"/>
    <w:rsid w:val="003A00F2"/>
    <w:rsid w:val="003A0DBD"/>
    <w:rsid w:val="003A13F2"/>
    <w:rsid w:val="003A27B5"/>
    <w:rsid w:val="003A4EE8"/>
    <w:rsid w:val="003B1F2D"/>
    <w:rsid w:val="003C0DD0"/>
    <w:rsid w:val="003C47FE"/>
    <w:rsid w:val="003C5854"/>
    <w:rsid w:val="003C5AAC"/>
    <w:rsid w:val="003D1B63"/>
    <w:rsid w:val="003D3A47"/>
    <w:rsid w:val="003D4923"/>
    <w:rsid w:val="003D4E74"/>
    <w:rsid w:val="003D5741"/>
    <w:rsid w:val="003D755E"/>
    <w:rsid w:val="003E07C0"/>
    <w:rsid w:val="003E158F"/>
    <w:rsid w:val="003E1AAE"/>
    <w:rsid w:val="003E30CE"/>
    <w:rsid w:val="003E32A8"/>
    <w:rsid w:val="003E3ADC"/>
    <w:rsid w:val="003E595C"/>
    <w:rsid w:val="003E6639"/>
    <w:rsid w:val="003E77C6"/>
    <w:rsid w:val="003E7F58"/>
    <w:rsid w:val="003F23D8"/>
    <w:rsid w:val="003F3584"/>
    <w:rsid w:val="003F3603"/>
    <w:rsid w:val="003F408D"/>
    <w:rsid w:val="003F5B46"/>
    <w:rsid w:val="003F5E39"/>
    <w:rsid w:val="003F7179"/>
    <w:rsid w:val="003F7DBA"/>
    <w:rsid w:val="004002A4"/>
    <w:rsid w:val="00412373"/>
    <w:rsid w:val="00416635"/>
    <w:rsid w:val="00430CC4"/>
    <w:rsid w:val="00432783"/>
    <w:rsid w:val="00433FC0"/>
    <w:rsid w:val="00435902"/>
    <w:rsid w:val="004408CA"/>
    <w:rsid w:val="0044432B"/>
    <w:rsid w:val="00445CFF"/>
    <w:rsid w:val="0045040D"/>
    <w:rsid w:val="00450D55"/>
    <w:rsid w:val="00451F01"/>
    <w:rsid w:val="00452892"/>
    <w:rsid w:val="004621C2"/>
    <w:rsid w:val="00462249"/>
    <w:rsid w:val="004673F7"/>
    <w:rsid w:val="00472765"/>
    <w:rsid w:val="004735CA"/>
    <w:rsid w:val="00473962"/>
    <w:rsid w:val="00474390"/>
    <w:rsid w:val="0047736D"/>
    <w:rsid w:val="0047755C"/>
    <w:rsid w:val="00480D28"/>
    <w:rsid w:val="00480FF2"/>
    <w:rsid w:val="0048756E"/>
    <w:rsid w:val="00491303"/>
    <w:rsid w:val="0049656B"/>
    <w:rsid w:val="004979BF"/>
    <w:rsid w:val="004A224B"/>
    <w:rsid w:val="004A58C4"/>
    <w:rsid w:val="004A622F"/>
    <w:rsid w:val="004B2481"/>
    <w:rsid w:val="004B27BE"/>
    <w:rsid w:val="004B3053"/>
    <w:rsid w:val="004B4D50"/>
    <w:rsid w:val="004C529C"/>
    <w:rsid w:val="004C5520"/>
    <w:rsid w:val="004C6267"/>
    <w:rsid w:val="004D0DAB"/>
    <w:rsid w:val="004D2EAD"/>
    <w:rsid w:val="004D5769"/>
    <w:rsid w:val="004D68EF"/>
    <w:rsid w:val="004E1373"/>
    <w:rsid w:val="004E3B1B"/>
    <w:rsid w:val="004E51A5"/>
    <w:rsid w:val="004F0BAC"/>
    <w:rsid w:val="004F0D37"/>
    <w:rsid w:val="004F4F10"/>
    <w:rsid w:val="004F75F1"/>
    <w:rsid w:val="00506F42"/>
    <w:rsid w:val="0051158F"/>
    <w:rsid w:val="00512570"/>
    <w:rsid w:val="00512C0F"/>
    <w:rsid w:val="00521227"/>
    <w:rsid w:val="00526AC2"/>
    <w:rsid w:val="0053136D"/>
    <w:rsid w:val="00531C43"/>
    <w:rsid w:val="00532FF6"/>
    <w:rsid w:val="00533DFE"/>
    <w:rsid w:val="00534457"/>
    <w:rsid w:val="00534C92"/>
    <w:rsid w:val="00541140"/>
    <w:rsid w:val="0054165A"/>
    <w:rsid w:val="0055193A"/>
    <w:rsid w:val="00553339"/>
    <w:rsid w:val="0055430F"/>
    <w:rsid w:val="00557B39"/>
    <w:rsid w:val="005638DC"/>
    <w:rsid w:val="0056530A"/>
    <w:rsid w:val="00570B97"/>
    <w:rsid w:val="00577C9A"/>
    <w:rsid w:val="00584A42"/>
    <w:rsid w:val="005869CC"/>
    <w:rsid w:val="00592506"/>
    <w:rsid w:val="00593138"/>
    <w:rsid w:val="00594147"/>
    <w:rsid w:val="005942F3"/>
    <w:rsid w:val="00594DF9"/>
    <w:rsid w:val="005A05CF"/>
    <w:rsid w:val="005B127E"/>
    <w:rsid w:val="005B7B00"/>
    <w:rsid w:val="005C0EC3"/>
    <w:rsid w:val="005C609C"/>
    <w:rsid w:val="005C6FD0"/>
    <w:rsid w:val="005C73A2"/>
    <w:rsid w:val="005D328C"/>
    <w:rsid w:val="005D3EE0"/>
    <w:rsid w:val="005D50B6"/>
    <w:rsid w:val="005D67CF"/>
    <w:rsid w:val="005D7E42"/>
    <w:rsid w:val="005D7EA6"/>
    <w:rsid w:val="005E0F0A"/>
    <w:rsid w:val="005E42F6"/>
    <w:rsid w:val="005E5800"/>
    <w:rsid w:val="005E7A08"/>
    <w:rsid w:val="005F0C12"/>
    <w:rsid w:val="005F2147"/>
    <w:rsid w:val="005F5536"/>
    <w:rsid w:val="005F76C2"/>
    <w:rsid w:val="005F7E15"/>
    <w:rsid w:val="00601E32"/>
    <w:rsid w:val="006026D1"/>
    <w:rsid w:val="00603A0A"/>
    <w:rsid w:val="00603AF5"/>
    <w:rsid w:val="00604EA4"/>
    <w:rsid w:val="00613BE2"/>
    <w:rsid w:val="00614163"/>
    <w:rsid w:val="006145D9"/>
    <w:rsid w:val="00614D06"/>
    <w:rsid w:val="006251DB"/>
    <w:rsid w:val="0062634C"/>
    <w:rsid w:val="00627897"/>
    <w:rsid w:val="00630090"/>
    <w:rsid w:val="006344B0"/>
    <w:rsid w:val="006353FB"/>
    <w:rsid w:val="00635B47"/>
    <w:rsid w:val="00635EE3"/>
    <w:rsid w:val="0063745A"/>
    <w:rsid w:val="00640553"/>
    <w:rsid w:val="0064144A"/>
    <w:rsid w:val="00645834"/>
    <w:rsid w:val="00645987"/>
    <w:rsid w:val="006463F9"/>
    <w:rsid w:val="00651765"/>
    <w:rsid w:val="00656EF1"/>
    <w:rsid w:val="00657DD8"/>
    <w:rsid w:val="00662C2F"/>
    <w:rsid w:val="006648E2"/>
    <w:rsid w:val="006654AD"/>
    <w:rsid w:val="00670580"/>
    <w:rsid w:val="006718FC"/>
    <w:rsid w:val="006738B3"/>
    <w:rsid w:val="00683100"/>
    <w:rsid w:val="00684C9E"/>
    <w:rsid w:val="00685098"/>
    <w:rsid w:val="0068761B"/>
    <w:rsid w:val="00694953"/>
    <w:rsid w:val="00696225"/>
    <w:rsid w:val="00696887"/>
    <w:rsid w:val="0069704A"/>
    <w:rsid w:val="006971C5"/>
    <w:rsid w:val="00697657"/>
    <w:rsid w:val="00697C54"/>
    <w:rsid w:val="006A32B3"/>
    <w:rsid w:val="006B49C3"/>
    <w:rsid w:val="006B611D"/>
    <w:rsid w:val="006B6D25"/>
    <w:rsid w:val="006B7E88"/>
    <w:rsid w:val="006C187F"/>
    <w:rsid w:val="006C357B"/>
    <w:rsid w:val="006C39D1"/>
    <w:rsid w:val="006D1542"/>
    <w:rsid w:val="006D20AA"/>
    <w:rsid w:val="006D44EE"/>
    <w:rsid w:val="006E2D1E"/>
    <w:rsid w:val="006F6076"/>
    <w:rsid w:val="00700719"/>
    <w:rsid w:val="0070440F"/>
    <w:rsid w:val="007066F7"/>
    <w:rsid w:val="00710B19"/>
    <w:rsid w:val="007114FF"/>
    <w:rsid w:val="00712AED"/>
    <w:rsid w:val="00720C58"/>
    <w:rsid w:val="00724915"/>
    <w:rsid w:val="0072745D"/>
    <w:rsid w:val="00727DF5"/>
    <w:rsid w:val="0073424D"/>
    <w:rsid w:val="00740E64"/>
    <w:rsid w:val="00741A9A"/>
    <w:rsid w:val="0074208F"/>
    <w:rsid w:val="007420A7"/>
    <w:rsid w:val="007424BD"/>
    <w:rsid w:val="007442EA"/>
    <w:rsid w:val="00744A68"/>
    <w:rsid w:val="0074687C"/>
    <w:rsid w:val="00747C0A"/>
    <w:rsid w:val="00747F2C"/>
    <w:rsid w:val="00754E16"/>
    <w:rsid w:val="00754FA5"/>
    <w:rsid w:val="00757CCA"/>
    <w:rsid w:val="00762462"/>
    <w:rsid w:val="00764267"/>
    <w:rsid w:val="0076695F"/>
    <w:rsid w:val="007671CD"/>
    <w:rsid w:val="00767EED"/>
    <w:rsid w:val="00771DAA"/>
    <w:rsid w:val="00776CA4"/>
    <w:rsid w:val="0078013F"/>
    <w:rsid w:val="007811A9"/>
    <w:rsid w:val="00782E6E"/>
    <w:rsid w:val="0078336F"/>
    <w:rsid w:val="00784626"/>
    <w:rsid w:val="00784D7F"/>
    <w:rsid w:val="00787C97"/>
    <w:rsid w:val="00790189"/>
    <w:rsid w:val="00791F9E"/>
    <w:rsid w:val="007923EA"/>
    <w:rsid w:val="00792DF4"/>
    <w:rsid w:val="00795024"/>
    <w:rsid w:val="007954F4"/>
    <w:rsid w:val="00796CEF"/>
    <w:rsid w:val="007A005D"/>
    <w:rsid w:val="007A2630"/>
    <w:rsid w:val="007A352A"/>
    <w:rsid w:val="007A7988"/>
    <w:rsid w:val="007B1C8C"/>
    <w:rsid w:val="007B53DB"/>
    <w:rsid w:val="007B6C98"/>
    <w:rsid w:val="007B6ECF"/>
    <w:rsid w:val="007C08E0"/>
    <w:rsid w:val="007C3D44"/>
    <w:rsid w:val="007C3F98"/>
    <w:rsid w:val="007C467D"/>
    <w:rsid w:val="007D11D9"/>
    <w:rsid w:val="007D1A51"/>
    <w:rsid w:val="007D2070"/>
    <w:rsid w:val="007D3BCA"/>
    <w:rsid w:val="007D462F"/>
    <w:rsid w:val="007D6394"/>
    <w:rsid w:val="007D777B"/>
    <w:rsid w:val="007E4839"/>
    <w:rsid w:val="007E4B03"/>
    <w:rsid w:val="007E7A7D"/>
    <w:rsid w:val="007F0A58"/>
    <w:rsid w:val="007F2128"/>
    <w:rsid w:val="00802702"/>
    <w:rsid w:val="00803970"/>
    <w:rsid w:val="00803D60"/>
    <w:rsid w:val="00806FBC"/>
    <w:rsid w:val="00807981"/>
    <w:rsid w:val="00807C04"/>
    <w:rsid w:val="008100F3"/>
    <w:rsid w:val="008124C5"/>
    <w:rsid w:val="00813040"/>
    <w:rsid w:val="008143F0"/>
    <w:rsid w:val="00820E3C"/>
    <w:rsid w:val="00822458"/>
    <w:rsid w:val="00822F6F"/>
    <w:rsid w:val="0082698E"/>
    <w:rsid w:val="00831904"/>
    <w:rsid w:val="00833AFF"/>
    <w:rsid w:val="0083745C"/>
    <w:rsid w:val="00844AC7"/>
    <w:rsid w:val="008471D9"/>
    <w:rsid w:val="00852DCA"/>
    <w:rsid w:val="00854E13"/>
    <w:rsid w:val="00866B76"/>
    <w:rsid w:val="00867033"/>
    <w:rsid w:val="00867783"/>
    <w:rsid w:val="00872F1E"/>
    <w:rsid w:val="00875C8A"/>
    <w:rsid w:val="008764D5"/>
    <w:rsid w:val="008866E0"/>
    <w:rsid w:val="00887389"/>
    <w:rsid w:val="00890A6C"/>
    <w:rsid w:val="00891A62"/>
    <w:rsid w:val="00892830"/>
    <w:rsid w:val="00895CEC"/>
    <w:rsid w:val="008A0B1A"/>
    <w:rsid w:val="008A0F43"/>
    <w:rsid w:val="008A1C66"/>
    <w:rsid w:val="008A39C9"/>
    <w:rsid w:val="008B04D5"/>
    <w:rsid w:val="008B24D7"/>
    <w:rsid w:val="008B4DC6"/>
    <w:rsid w:val="008B57A9"/>
    <w:rsid w:val="008B6145"/>
    <w:rsid w:val="008B764A"/>
    <w:rsid w:val="008C30CF"/>
    <w:rsid w:val="008C42DA"/>
    <w:rsid w:val="008C4655"/>
    <w:rsid w:val="008C4DF9"/>
    <w:rsid w:val="008C5BEC"/>
    <w:rsid w:val="008C68A0"/>
    <w:rsid w:val="008C68BD"/>
    <w:rsid w:val="008D27B9"/>
    <w:rsid w:val="008D3829"/>
    <w:rsid w:val="008D76BB"/>
    <w:rsid w:val="008E4239"/>
    <w:rsid w:val="008E5BBC"/>
    <w:rsid w:val="008E649A"/>
    <w:rsid w:val="008F3858"/>
    <w:rsid w:val="009157F8"/>
    <w:rsid w:val="009178AB"/>
    <w:rsid w:val="00917DCF"/>
    <w:rsid w:val="009202FD"/>
    <w:rsid w:val="009208AB"/>
    <w:rsid w:val="0092479C"/>
    <w:rsid w:val="009252C0"/>
    <w:rsid w:val="009272E4"/>
    <w:rsid w:val="00930F01"/>
    <w:rsid w:val="009351BB"/>
    <w:rsid w:val="00936DD8"/>
    <w:rsid w:val="009373ED"/>
    <w:rsid w:val="00940581"/>
    <w:rsid w:val="009424AD"/>
    <w:rsid w:val="00943957"/>
    <w:rsid w:val="00944B38"/>
    <w:rsid w:val="00945F9F"/>
    <w:rsid w:val="00951D6A"/>
    <w:rsid w:val="00951D89"/>
    <w:rsid w:val="009554EC"/>
    <w:rsid w:val="0095707C"/>
    <w:rsid w:val="009634C4"/>
    <w:rsid w:val="009648C7"/>
    <w:rsid w:val="009700D0"/>
    <w:rsid w:val="009804C5"/>
    <w:rsid w:val="0098110D"/>
    <w:rsid w:val="009833D5"/>
    <w:rsid w:val="00984BF6"/>
    <w:rsid w:val="00985AD9"/>
    <w:rsid w:val="00991DEF"/>
    <w:rsid w:val="009A0E2D"/>
    <w:rsid w:val="009A12A1"/>
    <w:rsid w:val="009A5628"/>
    <w:rsid w:val="009B4E08"/>
    <w:rsid w:val="009B5B74"/>
    <w:rsid w:val="009B6B9B"/>
    <w:rsid w:val="009C23E7"/>
    <w:rsid w:val="009C67F3"/>
    <w:rsid w:val="009C7E69"/>
    <w:rsid w:val="009D7E79"/>
    <w:rsid w:val="009E4266"/>
    <w:rsid w:val="009E6E69"/>
    <w:rsid w:val="009E7D0F"/>
    <w:rsid w:val="009F14F1"/>
    <w:rsid w:val="009F4266"/>
    <w:rsid w:val="009F647F"/>
    <w:rsid w:val="009F78E0"/>
    <w:rsid w:val="00A039B2"/>
    <w:rsid w:val="00A03C63"/>
    <w:rsid w:val="00A03F94"/>
    <w:rsid w:val="00A053A0"/>
    <w:rsid w:val="00A0581B"/>
    <w:rsid w:val="00A07F19"/>
    <w:rsid w:val="00A1102C"/>
    <w:rsid w:val="00A12F34"/>
    <w:rsid w:val="00A24924"/>
    <w:rsid w:val="00A26BB0"/>
    <w:rsid w:val="00A26F0A"/>
    <w:rsid w:val="00A3197C"/>
    <w:rsid w:val="00A3550C"/>
    <w:rsid w:val="00A378C4"/>
    <w:rsid w:val="00A4102D"/>
    <w:rsid w:val="00A4139E"/>
    <w:rsid w:val="00A43B82"/>
    <w:rsid w:val="00A47C7F"/>
    <w:rsid w:val="00A515F2"/>
    <w:rsid w:val="00A603E9"/>
    <w:rsid w:val="00A627A6"/>
    <w:rsid w:val="00A63BDA"/>
    <w:rsid w:val="00A6629A"/>
    <w:rsid w:val="00A71D60"/>
    <w:rsid w:val="00A753D2"/>
    <w:rsid w:val="00A75FA6"/>
    <w:rsid w:val="00A84B09"/>
    <w:rsid w:val="00A85489"/>
    <w:rsid w:val="00A8581C"/>
    <w:rsid w:val="00A87B9D"/>
    <w:rsid w:val="00A913EE"/>
    <w:rsid w:val="00A921C4"/>
    <w:rsid w:val="00A947EF"/>
    <w:rsid w:val="00AA408C"/>
    <w:rsid w:val="00AA482C"/>
    <w:rsid w:val="00AA603C"/>
    <w:rsid w:val="00AB47E0"/>
    <w:rsid w:val="00AB691E"/>
    <w:rsid w:val="00AB6BE8"/>
    <w:rsid w:val="00AC0D04"/>
    <w:rsid w:val="00AC1B26"/>
    <w:rsid w:val="00AC3DCB"/>
    <w:rsid w:val="00AD1DCE"/>
    <w:rsid w:val="00AD6716"/>
    <w:rsid w:val="00AE2E70"/>
    <w:rsid w:val="00AE40AA"/>
    <w:rsid w:val="00AE6FEE"/>
    <w:rsid w:val="00AF028B"/>
    <w:rsid w:val="00AF2C3E"/>
    <w:rsid w:val="00AF3C2C"/>
    <w:rsid w:val="00AF680F"/>
    <w:rsid w:val="00AF714E"/>
    <w:rsid w:val="00B01B83"/>
    <w:rsid w:val="00B0465B"/>
    <w:rsid w:val="00B05B5F"/>
    <w:rsid w:val="00B073E9"/>
    <w:rsid w:val="00B12378"/>
    <w:rsid w:val="00B12EF9"/>
    <w:rsid w:val="00B15BE4"/>
    <w:rsid w:val="00B17B3D"/>
    <w:rsid w:val="00B20EAC"/>
    <w:rsid w:val="00B21708"/>
    <w:rsid w:val="00B22A23"/>
    <w:rsid w:val="00B34120"/>
    <w:rsid w:val="00B36E6D"/>
    <w:rsid w:val="00B37EDD"/>
    <w:rsid w:val="00B44351"/>
    <w:rsid w:val="00B47A29"/>
    <w:rsid w:val="00B51B14"/>
    <w:rsid w:val="00B51C6D"/>
    <w:rsid w:val="00B53F16"/>
    <w:rsid w:val="00B565DD"/>
    <w:rsid w:val="00B62C7E"/>
    <w:rsid w:val="00B640CF"/>
    <w:rsid w:val="00B6518F"/>
    <w:rsid w:val="00B66DB8"/>
    <w:rsid w:val="00B82225"/>
    <w:rsid w:val="00B83D19"/>
    <w:rsid w:val="00B906C4"/>
    <w:rsid w:val="00B915F6"/>
    <w:rsid w:val="00B956FB"/>
    <w:rsid w:val="00B97D34"/>
    <w:rsid w:val="00BA0339"/>
    <w:rsid w:val="00BA1829"/>
    <w:rsid w:val="00BA307B"/>
    <w:rsid w:val="00BA30C2"/>
    <w:rsid w:val="00BA474B"/>
    <w:rsid w:val="00BA59AC"/>
    <w:rsid w:val="00BB2EFD"/>
    <w:rsid w:val="00BB40A4"/>
    <w:rsid w:val="00BB59A8"/>
    <w:rsid w:val="00BB7605"/>
    <w:rsid w:val="00BB7C71"/>
    <w:rsid w:val="00BC058C"/>
    <w:rsid w:val="00BC1761"/>
    <w:rsid w:val="00BC5692"/>
    <w:rsid w:val="00BC5DB5"/>
    <w:rsid w:val="00BC73A9"/>
    <w:rsid w:val="00BD6578"/>
    <w:rsid w:val="00BE30E6"/>
    <w:rsid w:val="00BF2730"/>
    <w:rsid w:val="00BF62E3"/>
    <w:rsid w:val="00C05196"/>
    <w:rsid w:val="00C05A76"/>
    <w:rsid w:val="00C11535"/>
    <w:rsid w:val="00C12B76"/>
    <w:rsid w:val="00C12DA2"/>
    <w:rsid w:val="00C1409C"/>
    <w:rsid w:val="00C17F19"/>
    <w:rsid w:val="00C20F0A"/>
    <w:rsid w:val="00C223F8"/>
    <w:rsid w:val="00C239CF"/>
    <w:rsid w:val="00C318C8"/>
    <w:rsid w:val="00C33061"/>
    <w:rsid w:val="00C336AC"/>
    <w:rsid w:val="00C41550"/>
    <w:rsid w:val="00C42B82"/>
    <w:rsid w:val="00C54D04"/>
    <w:rsid w:val="00C57790"/>
    <w:rsid w:val="00C619A2"/>
    <w:rsid w:val="00C62922"/>
    <w:rsid w:val="00C6341B"/>
    <w:rsid w:val="00C65A5D"/>
    <w:rsid w:val="00C71712"/>
    <w:rsid w:val="00C7346C"/>
    <w:rsid w:val="00C741E5"/>
    <w:rsid w:val="00C821BA"/>
    <w:rsid w:val="00C83E1A"/>
    <w:rsid w:val="00C929B4"/>
    <w:rsid w:val="00C934AB"/>
    <w:rsid w:val="00CA1AC9"/>
    <w:rsid w:val="00CA4749"/>
    <w:rsid w:val="00CA4EC0"/>
    <w:rsid w:val="00CA775D"/>
    <w:rsid w:val="00CB1866"/>
    <w:rsid w:val="00CB23FC"/>
    <w:rsid w:val="00CB3BEF"/>
    <w:rsid w:val="00CB4DD9"/>
    <w:rsid w:val="00CB5E6F"/>
    <w:rsid w:val="00CC1BDF"/>
    <w:rsid w:val="00CC42D4"/>
    <w:rsid w:val="00CC6AFF"/>
    <w:rsid w:val="00CC6BB3"/>
    <w:rsid w:val="00CC791A"/>
    <w:rsid w:val="00CD227E"/>
    <w:rsid w:val="00CD36FC"/>
    <w:rsid w:val="00CD4040"/>
    <w:rsid w:val="00CD5522"/>
    <w:rsid w:val="00CE530E"/>
    <w:rsid w:val="00CE68AF"/>
    <w:rsid w:val="00CE6D22"/>
    <w:rsid w:val="00CE7DDD"/>
    <w:rsid w:val="00CF2A37"/>
    <w:rsid w:val="00CF3333"/>
    <w:rsid w:val="00CF47A6"/>
    <w:rsid w:val="00D00399"/>
    <w:rsid w:val="00D06333"/>
    <w:rsid w:val="00D109EE"/>
    <w:rsid w:val="00D14F35"/>
    <w:rsid w:val="00D22760"/>
    <w:rsid w:val="00D253D2"/>
    <w:rsid w:val="00D262F7"/>
    <w:rsid w:val="00D27ADC"/>
    <w:rsid w:val="00D36666"/>
    <w:rsid w:val="00D40B84"/>
    <w:rsid w:val="00D43573"/>
    <w:rsid w:val="00D44C52"/>
    <w:rsid w:val="00D4680D"/>
    <w:rsid w:val="00D514BA"/>
    <w:rsid w:val="00D516F2"/>
    <w:rsid w:val="00D51D52"/>
    <w:rsid w:val="00D51F12"/>
    <w:rsid w:val="00D52393"/>
    <w:rsid w:val="00D55D83"/>
    <w:rsid w:val="00D5648C"/>
    <w:rsid w:val="00D57867"/>
    <w:rsid w:val="00D70E97"/>
    <w:rsid w:val="00D71B94"/>
    <w:rsid w:val="00D74762"/>
    <w:rsid w:val="00D75F8B"/>
    <w:rsid w:val="00D83691"/>
    <w:rsid w:val="00D92B5D"/>
    <w:rsid w:val="00D93E18"/>
    <w:rsid w:val="00DA0011"/>
    <w:rsid w:val="00DA05F0"/>
    <w:rsid w:val="00DA1CD2"/>
    <w:rsid w:val="00DA571A"/>
    <w:rsid w:val="00DA5CF0"/>
    <w:rsid w:val="00DB044D"/>
    <w:rsid w:val="00DB1735"/>
    <w:rsid w:val="00DB2CC3"/>
    <w:rsid w:val="00DB3EA0"/>
    <w:rsid w:val="00DB5E43"/>
    <w:rsid w:val="00DC507C"/>
    <w:rsid w:val="00DC7C50"/>
    <w:rsid w:val="00DD28A6"/>
    <w:rsid w:val="00DD2FFB"/>
    <w:rsid w:val="00DE1B21"/>
    <w:rsid w:val="00DE4C42"/>
    <w:rsid w:val="00DE6526"/>
    <w:rsid w:val="00DF1C7A"/>
    <w:rsid w:val="00DF6922"/>
    <w:rsid w:val="00E0299D"/>
    <w:rsid w:val="00E037B2"/>
    <w:rsid w:val="00E161F0"/>
    <w:rsid w:val="00E21211"/>
    <w:rsid w:val="00E226D9"/>
    <w:rsid w:val="00E230FC"/>
    <w:rsid w:val="00E2547F"/>
    <w:rsid w:val="00E26DE7"/>
    <w:rsid w:val="00E3603D"/>
    <w:rsid w:val="00E3703F"/>
    <w:rsid w:val="00E41C65"/>
    <w:rsid w:val="00E55FBC"/>
    <w:rsid w:val="00E5653F"/>
    <w:rsid w:val="00E56945"/>
    <w:rsid w:val="00E75F2B"/>
    <w:rsid w:val="00E7744B"/>
    <w:rsid w:val="00E77B3E"/>
    <w:rsid w:val="00E80C4E"/>
    <w:rsid w:val="00E81438"/>
    <w:rsid w:val="00E81531"/>
    <w:rsid w:val="00E85238"/>
    <w:rsid w:val="00E85D43"/>
    <w:rsid w:val="00E8631C"/>
    <w:rsid w:val="00E87CCE"/>
    <w:rsid w:val="00E92808"/>
    <w:rsid w:val="00E96787"/>
    <w:rsid w:val="00EA4F34"/>
    <w:rsid w:val="00EA725A"/>
    <w:rsid w:val="00EB1537"/>
    <w:rsid w:val="00EB5346"/>
    <w:rsid w:val="00EB62A5"/>
    <w:rsid w:val="00EC12F7"/>
    <w:rsid w:val="00EC2963"/>
    <w:rsid w:val="00EC35C8"/>
    <w:rsid w:val="00EC3EEF"/>
    <w:rsid w:val="00ED3EAC"/>
    <w:rsid w:val="00ED660C"/>
    <w:rsid w:val="00EE0DF5"/>
    <w:rsid w:val="00EE266E"/>
    <w:rsid w:val="00EF066E"/>
    <w:rsid w:val="00EF097F"/>
    <w:rsid w:val="00EF24C9"/>
    <w:rsid w:val="00EF5D82"/>
    <w:rsid w:val="00F0446C"/>
    <w:rsid w:val="00F05852"/>
    <w:rsid w:val="00F12E5A"/>
    <w:rsid w:val="00F13B1C"/>
    <w:rsid w:val="00F15C80"/>
    <w:rsid w:val="00F16630"/>
    <w:rsid w:val="00F2248C"/>
    <w:rsid w:val="00F2416B"/>
    <w:rsid w:val="00F2578E"/>
    <w:rsid w:val="00F318A1"/>
    <w:rsid w:val="00F32CA5"/>
    <w:rsid w:val="00F43811"/>
    <w:rsid w:val="00F44C9D"/>
    <w:rsid w:val="00F44DDA"/>
    <w:rsid w:val="00F47DBC"/>
    <w:rsid w:val="00F54232"/>
    <w:rsid w:val="00F553A5"/>
    <w:rsid w:val="00F577D4"/>
    <w:rsid w:val="00F60265"/>
    <w:rsid w:val="00F62311"/>
    <w:rsid w:val="00F7215A"/>
    <w:rsid w:val="00F73A55"/>
    <w:rsid w:val="00F7725C"/>
    <w:rsid w:val="00F82DEE"/>
    <w:rsid w:val="00F84E5B"/>
    <w:rsid w:val="00F86E64"/>
    <w:rsid w:val="00F91468"/>
    <w:rsid w:val="00F9312B"/>
    <w:rsid w:val="00F93521"/>
    <w:rsid w:val="00F956EC"/>
    <w:rsid w:val="00FA0740"/>
    <w:rsid w:val="00FA2B53"/>
    <w:rsid w:val="00FB059D"/>
    <w:rsid w:val="00FB0B38"/>
    <w:rsid w:val="00FB2581"/>
    <w:rsid w:val="00FB3542"/>
    <w:rsid w:val="00FB5724"/>
    <w:rsid w:val="00FC0069"/>
    <w:rsid w:val="00FC183F"/>
    <w:rsid w:val="00FC32FB"/>
    <w:rsid w:val="00FC4545"/>
    <w:rsid w:val="00FC4E97"/>
    <w:rsid w:val="00FC63A6"/>
    <w:rsid w:val="00FC75EB"/>
    <w:rsid w:val="00FD0EF5"/>
    <w:rsid w:val="00FD1F4E"/>
    <w:rsid w:val="00FD3BE4"/>
    <w:rsid w:val="00FD738A"/>
    <w:rsid w:val="00FD7CE3"/>
    <w:rsid w:val="00FD7D0D"/>
    <w:rsid w:val="00FE05A1"/>
    <w:rsid w:val="00FF20F3"/>
    <w:rsid w:val="00FF6E1D"/>
    <w:rsid w:val="016617DB"/>
    <w:rsid w:val="05A74F95"/>
    <w:rsid w:val="089C141F"/>
    <w:rsid w:val="0C6BDE6A"/>
    <w:rsid w:val="0DCE46FD"/>
    <w:rsid w:val="0F3CE797"/>
    <w:rsid w:val="14E4B9FD"/>
    <w:rsid w:val="15712C6D"/>
    <w:rsid w:val="17114486"/>
    <w:rsid w:val="198B4F40"/>
    <w:rsid w:val="1EC15EFD"/>
    <w:rsid w:val="1F937979"/>
    <w:rsid w:val="1FA4D70B"/>
    <w:rsid w:val="1FEB922B"/>
    <w:rsid w:val="21F90369"/>
    <w:rsid w:val="25C97022"/>
    <w:rsid w:val="25FA0FDD"/>
    <w:rsid w:val="2816E38B"/>
    <w:rsid w:val="2A7B8BA9"/>
    <w:rsid w:val="2B7039C8"/>
    <w:rsid w:val="3008CD13"/>
    <w:rsid w:val="32549868"/>
    <w:rsid w:val="33C8D9BB"/>
    <w:rsid w:val="34131C53"/>
    <w:rsid w:val="355068DA"/>
    <w:rsid w:val="3635C849"/>
    <w:rsid w:val="3678CD0D"/>
    <w:rsid w:val="374F8DE5"/>
    <w:rsid w:val="39453C9C"/>
    <w:rsid w:val="3D273EF9"/>
    <w:rsid w:val="3D8AD143"/>
    <w:rsid w:val="3E9AF4A4"/>
    <w:rsid w:val="3FFF4F55"/>
    <w:rsid w:val="412BF1F4"/>
    <w:rsid w:val="41A59836"/>
    <w:rsid w:val="41C2AEC4"/>
    <w:rsid w:val="42C8572F"/>
    <w:rsid w:val="43C469F0"/>
    <w:rsid w:val="44D23493"/>
    <w:rsid w:val="46961FE7"/>
    <w:rsid w:val="46B7F438"/>
    <w:rsid w:val="4772FA5D"/>
    <w:rsid w:val="4791B8B5"/>
    <w:rsid w:val="49CDC0A9"/>
    <w:rsid w:val="4A060CD9"/>
    <w:rsid w:val="4B05BB66"/>
    <w:rsid w:val="4B69910A"/>
    <w:rsid w:val="500076C4"/>
    <w:rsid w:val="5014A9D1"/>
    <w:rsid w:val="50FAE91D"/>
    <w:rsid w:val="52D7F842"/>
    <w:rsid w:val="5539677E"/>
    <w:rsid w:val="558C7454"/>
    <w:rsid w:val="58E283B7"/>
    <w:rsid w:val="5E770424"/>
    <w:rsid w:val="5EE5EB3C"/>
    <w:rsid w:val="5EF9E10B"/>
    <w:rsid w:val="61030A51"/>
    <w:rsid w:val="62948222"/>
    <w:rsid w:val="6465AE98"/>
    <w:rsid w:val="6654492B"/>
    <w:rsid w:val="667044B7"/>
    <w:rsid w:val="696F48EC"/>
    <w:rsid w:val="6C7AD35B"/>
    <w:rsid w:val="6EA38D6D"/>
    <w:rsid w:val="71922108"/>
    <w:rsid w:val="7196E011"/>
    <w:rsid w:val="7269A26E"/>
    <w:rsid w:val="727C0092"/>
    <w:rsid w:val="75706C1C"/>
    <w:rsid w:val="75D7592A"/>
    <w:rsid w:val="7621EEED"/>
    <w:rsid w:val="78B977A5"/>
    <w:rsid w:val="7CE767F1"/>
    <w:rsid w:val="7F78C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C054E15"/>
  <w14:defaultImageDpi w14:val="300"/>
  <w15:docId w15:val="{93A03D30-54AC-4B2C-9D14-F070FEDC9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MS Mincho" w:hAnsi="Cambria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s-ES_tradnl" w:eastAsia="en-US"/>
    </w:rPr>
  </w:style>
  <w:style w:type="paragraph" w:styleId="Ttulo1">
    <w:name w:val="heading 1"/>
    <w:basedOn w:val="Normal"/>
    <w:link w:val="Ttulo1Car"/>
    <w:uiPriority w:val="9"/>
    <w:qFormat/>
    <w:rsid w:val="00C54D04"/>
    <w:pPr>
      <w:spacing w:before="100" w:beforeAutospacing="1" w:after="100" w:afterAutospacing="1"/>
      <w:outlineLvl w:val="0"/>
    </w:pPr>
    <w:rPr>
      <w:rFonts w:ascii="Times New Roman" w:eastAsia="Times New Roman" w:hAnsi="Times New Roman"/>
      <w:b/>
      <w:bCs/>
      <w:kern w:val="36"/>
      <w:sz w:val="48"/>
      <w:szCs w:val="48"/>
      <w:lang w:val="es-MX"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5D50B6"/>
    <w:rPr>
      <w:rFonts w:ascii="Lucida Grande" w:hAnsi="Lucida Grande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5D50B6"/>
    <w:rPr>
      <w:rFonts w:ascii="Lucida Grande" w:hAnsi="Lucida Grande"/>
      <w:sz w:val="18"/>
      <w:szCs w:val="18"/>
    </w:rPr>
  </w:style>
  <w:style w:type="paragraph" w:styleId="Textonotapie">
    <w:name w:val="footnote text"/>
    <w:basedOn w:val="Normal"/>
    <w:link w:val="TextonotapieCar"/>
    <w:uiPriority w:val="99"/>
    <w:unhideWhenUsed/>
    <w:rsid w:val="005D50B6"/>
  </w:style>
  <w:style w:type="character" w:customStyle="1" w:styleId="TextonotapieCar">
    <w:name w:val="Texto nota pie Car"/>
    <w:basedOn w:val="Fuentedeprrafopredeter"/>
    <w:link w:val="Textonotapie"/>
    <w:uiPriority w:val="99"/>
    <w:rsid w:val="005D50B6"/>
  </w:style>
  <w:style w:type="character" w:styleId="Refdenotaalpie">
    <w:name w:val="footnote reference"/>
    <w:uiPriority w:val="99"/>
    <w:unhideWhenUsed/>
    <w:rsid w:val="005D50B6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D50B6"/>
    <w:pPr>
      <w:tabs>
        <w:tab w:val="center" w:pos="4153"/>
        <w:tab w:val="right" w:pos="8306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D50B6"/>
  </w:style>
  <w:style w:type="paragraph" w:styleId="Piedepgina">
    <w:name w:val="footer"/>
    <w:basedOn w:val="Normal"/>
    <w:link w:val="PiedepginaCar"/>
    <w:uiPriority w:val="99"/>
    <w:unhideWhenUsed/>
    <w:rsid w:val="005D50B6"/>
    <w:pPr>
      <w:tabs>
        <w:tab w:val="center" w:pos="4153"/>
        <w:tab w:val="right" w:pos="8306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D50B6"/>
  </w:style>
  <w:style w:type="table" w:styleId="Tablaconcuadrcula">
    <w:name w:val="Table Grid"/>
    <w:basedOn w:val="Tablanormal"/>
    <w:uiPriority w:val="59"/>
    <w:rsid w:val="00936DD8"/>
    <w:rPr>
      <w:rFonts w:eastAsia="Cambria"/>
      <w:b/>
      <w:sz w:val="36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51158F"/>
    <w:pPr>
      <w:ind w:left="720"/>
      <w:contextualSpacing/>
    </w:pPr>
  </w:style>
  <w:style w:type="table" w:customStyle="1" w:styleId="Cuadrculadetablaclara1">
    <w:name w:val="Cuadrícula de tabla clara1"/>
    <w:basedOn w:val="Tablanormal"/>
    <w:uiPriority w:val="40"/>
    <w:rsid w:val="00594147"/>
    <w:rPr>
      <w:sz w:val="22"/>
      <w:szCs w:val="22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styleId="Hipervnculo">
    <w:name w:val="Hyperlink"/>
    <w:uiPriority w:val="99"/>
    <w:unhideWhenUsed/>
    <w:rsid w:val="009B5B74"/>
    <w:rPr>
      <w:color w:val="0000FF"/>
      <w:u w:val="single"/>
    </w:rPr>
  </w:style>
  <w:style w:type="paragraph" w:styleId="Sinespaciado">
    <w:name w:val="No Spacing"/>
    <w:link w:val="SinespaciadoCar"/>
    <w:uiPriority w:val="1"/>
    <w:qFormat/>
    <w:rsid w:val="00762462"/>
    <w:rPr>
      <w:sz w:val="22"/>
      <w:szCs w:val="22"/>
      <w:lang w:val="es-ES"/>
    </w:rPr>
  </w:style>
  <w:style w:type="character" w:customStyle="1" w:styleId="SinespaciadoCar">
    <w:name w:val="Sin espaciado Car"/>
    <w:link w:val="Sinespaciado"/>
    <w:uiPriority w:val="1"/>
    <w:rsid w:val="00762462"/>
    <w:rPr>
      <w:sz w:val="22"/>
      <w:szCs w:val="22"/>
      <w:lang w:val="es-ES" w:eastAsia="es-MX"/>
    </w:rPr>
  </w:style>
  <w:style w:type="paragraph" w:customStyle="1" w:styleId="xmsonormal">
    <w:name w:val="x_msonormal"/>
    <w:basedOn w:val="Normal"/>
    <w:rsid w:val="00F32CA5"/>
    <w:pPr>
      <w:spacing w:before="100" w:beforeAutospacing="1" w:after="100" w:afterAutospacing="1"/>
    </w:pPr>
    <w:rPr>
      <w:rFonts w:ascii="Times New Roman" w:eastAsia="Times New Roman" w:hAnsi="Times New Roman"/>
      <w:lang w:val="es-MX" w:eastAsia="es-MX"/>
    </w:rPr>
  </w:style>
  <w:style w:type="table" w:styleId="Cuadrculaclara-nfasis2">
    <w:name w:val="Light Grid Accent 2"/>
    <w:basedOn w:val="Tablanormal"/>
    <w:uiPriority w:val="62"/>
    <w:rsid w:val="00CB4DD9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Arial Unicode MS" w:eastAsia="MS Gothic" w:hAnsi="Arial Unicode MS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Arial Unicode MS" w:eastAsia="MS Gothic" w:hAnsi="Arial Unicode MS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Arial Unicode MS" w:eastAsia="MS Gothic" w:hAnsi="Arial Unicode MS" w:cs="Times New Roman"/>
        <w:b/>
        <w:bCs/>
      </w:rPr>
    </w:tblStylePr>
    <w:tblStylePr w:type="lastCol">
      <w:rPr>
        <w:rFonts w:ascii="Arial Unicode MS" w:eastAsia="MS Gothic" w:hAnsi="Arial Unicode MS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character" w:styleId="Refdecomentario">
    <w:name w:val="annotation reference"/>
    <w:uiPriority w:val="99"/>
    <w:semiHidden/>
    <w:unhideWhenUsed/>
    <w:rsid w:val="0081304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813040"/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rsid w:val="00813040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13040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813040"/>
    <w:rPr>
      <w:b/>
      <w:bCs/>
      <w:sz w:val="20"/>
      <w:szCs w:val="20"/>
    </w:rPr>
  </w:style>
  <w:style w:type="table" w:styleId="Sombreadomedio1">
    <w:name w:val="Medium Shading 1"/>
    <w:basedOn w:val="Tablanormal"/>
    <w:uiPriority w:val="63"/>
    <w:rsid w:val="00813040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Cuadrculaclara">
    <w:name w:val="Light Grid"/>
    <w:basedOn w:val="Tablanormal"/>
    <w:uiPriority w:val="62"/>
    <w:rsid w:val="003A4EE8"/>
    <w:tblPr>
      <w:tblStyleRowBandSize w:val="1"/>
      <w:tblStyleColBandSize w:val="1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</w:tblPr>
    <w:tcPr>
      <w:shd w:val="clear" w:color="auto" w:fill="auto"/>
      <w:vAlign w:val="center"/>
    </w:tcPr>
    <w:tblStylePr w:type="firstRow">
      <w:pPr>
        <w:spacing w:before="0" w:after="0" w:line="240" w:lineRule="auto"/>
      </w:pPr>
      <w:rPr>
        <w:rFonts w:ascii="Arial Unicode MS" w:eastAsia="MS Gothic" w:hAnsi="Arial Unicode MS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Arial Unicode MS" w:eastAsia="MS Gothic" w:hAnsi="Arial Unicode MS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Arial Unicode MS" w:eastAsia="MS Gothic" w:hAnsi="Arial Unicode MS" w:cs="Times New Roman"/>
        <w:b/>
        <w:bCs/>
      </w:rPr>
    </w:tblStylePr>
    <w:tblStylePr w:type="lastCol">
      <w:rPr>
        <w:rFonts w:ascii="Arial Unicode MS" w:eastAsia="MS Gothic" w:hAnsi="Arial Unicode MS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Cuadrculaclara-nfasis3">
    <w:name w:val="Light Grid Accent 3"/>
    <w:basedOn w:val="Tablanormal"/>
    <w:uiPriority w:val="62"/>
    <w:rsid w:val="003A4EE8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Arial Unicode MS" w:eastAsia="MS Gothic" w:hAnsi="Arial Unicode MS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Arial Unicode MS" w:eastAsia="MS Gothic" w:hAnsi="Arial Unicode MS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Arial Unicode MS" w:eastAsia="MS Gothic" w:hAnsi="Arial Unicode MS" w:cs="Times New Roman"/>
        <w:b/>
        <w:bCs/>
      </w:rPr>
    </w:tblStylePr>
    <w:tblStylePr w:type="lastCol">
      <w:rPr>
        <w:rFonts w:ascii="Arial Unicode MS" w:eastAsia="MS Gothic" w:hAnsi="Arial Unicode MS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stamedia1">
    <w:name w:val="Medium List 1"/>
    <w:basedOn w:val="Tablanormal"/>
    <w:uiPriority w:val="65"/>
    <w:rsid w:val="003A4EE8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Arial Unicode MS" w:eastAsia="MS Gothic" w:hAnsi="Arial Unicode MS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Cuadrculaclara-nfasis1">
    <w:name w:val="Light Grid Accent 1"/>
    <w:basedOn w:val="Tablanormal"/>
    <w:uiPriority w:val="62"/>
    <w:rsid w:val="003A4EE8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Arial Unicode MS" w:eastAsia="MS Gothic" w:hAnsi="Arial Unicode MS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Arial Unicode MS" w:eastAsia="MS Gothic" w:hAnsi="Arial Unicode MS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Arial Unicode MS" w:eastAsia="MS Gothic" w:hAnsi="Arial Unicode MS" w:cs="Times New Roman"/>
        <w:b/>
        <w:bCs/>
      </w:rPr>
    </w:tblStylePr>
    <w:tblStylePr w:type="lastCol">
      <w:rPr>
        <w:rFonts w:ascii="Arial Unicode MS" w:eastAsia="MS Gothic" w:hAnsi="Arial Unicode MS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Sombreadoclaro">
    <w:name w:val="Light Shading"/>
    <w:basedOn w:val="Tablanormal"/>
    <w:uiPriority w:val="60"/>
    <w:rsid w:val="003A4EE8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Cuadrculaclara-nfasis5">
    <w:name w:val="Light Grid Accent 5"/>
    <w:basedOn w:val="Tablanormal"/>
    <w:uiPriority w:val="62"/>
    <w:rsid w:val="003A4EE8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Arial Unicode MS" w:eastAsia="MS Gothic" w:hAnsi="Arial Unicode MS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Arial Unicode MS" w:eastAsia="MS Gothic" w:hAnsi="Arial Unicode MS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Arial Unicode MS" w:eastAsia="MS Gothic" w:hAnsi="Arial Unicode MS" w:cs="Times New Roman"/>
        <w:b/>
        <w:bCs/>
      </w:rPr>
    </w:tblStylePr>
    <w:tblStylePr w:type="lastCol">
      <w:rPr>
        <w:rFonts w:ascii="Arial Unicode MS" w:eastAsia="MS Gothic" w:hAnsi="Arial Unicode MS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stamedia2-nfasis2">
    <w:name w:val="Medium List 2 Accent 2"/>
    <w:basedOn w:val="Tablanormal"/>
    <w:uiPriority w:val="66"/>
    <w:rsid w:val="003A4EE8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styleId="NormalWeb">
    <w:name w:val="Normal (Web)"/>
    <w:basedOn w:val="Normal"/>
    <w:uiPriority w:val="99"/>
    <w:unhideWhenUsed/>
    <w:rsid w:val="008B57A9"/>
    <w:pPr>
      <w:spacing w:before="100" w:beforeAutospacing="1" w:after="100" w:afterAutospacing="1" w:line="336" w:lineRule="atLeast"/>
    </w:pPr>
    <w:rPr>
      <w:rFonts w:ascii="Times New Roman" w:eastAsia="Times New Roman" w:hAnsi="Times New Roman"/>
      <w:sz w:val="17"/>
      <w:szCs w:val="17"/>
      <w:lang w:val="es-MX" w:eastAsia="es-MX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140176"/>
    <w:rPr>
      <w:rFonts w:eastAsia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11">
    <w:name w:val="Tabla con cuadrícula11"/>
    <w:basedOn w:val="Tablanormal"/>
    <w:next w:val="Tablaconcuadrcula"/>
    <w:uiPriority w:val="39"/>
    <w:rsid w:val="00EA725A"/>
    <w:rPr>
      <w:rFonts w:eastAsia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12">
    <w:name w:val="Tabla con cuadrícula12"/>
    <w:basedOn w:val="Tablanormal"/>
    <w:next w:val="Tablaconcuadrcula"/>
    <w:uiPriority w:val="39"/>
    <w:rsid w:val="00A921C4"/>
    <w:rPr>
      <w:rFonts w:eastAsia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encinsinresolver1">
    <w:name w:val="Mención sin resolver1"/>
    <w:uiPriority w:val="99"/>
    <w:semiHidden/>
    <w:unhideWhenUsed/>
    <w:rsid w:val="000D7EB3"/>
    <w:rPr>
      <w:color w:val="605E5C"/>
      <w:shd w:val="clear" w:color="auto" w:fill="E1DFDD"/>
    </w:rPr>
  </w:style>
  <w:style w:type="paragraph" w:customStyle="1" w:styleId="Default">
    <w:name w:val="Default"/>
    <w:rsid w:val="002E56B5"/>
    <w:pPr>
      <w:autoSpaceDE w:val="0"/>
      <w:autoSpaceDN w:val="0"/>
      <w:adjustRightInd w:val="0"/>
    </w:pPr>
    <w:rPr>
      <w:rFonts w:ascii="FDGKP M+ VAG Rounded" w:eastAsia="Calibri" w:hAnsi="FDGKP M+ VAG Rounded" w:cs="FDGKP M+ VAG Rounded"/>
      <w:color w:val="000000"/>
      <w:sz w:val="24"/>
      <w:szCs w:val="24"/>
      <w:lang w:eastAsia="en-US"/>
    </w:rPr>
  </w:style>
  <w:style w:type="table" w:customStyle="1" w:styleId="Estilo1">
    <w:name w:val="Estilo1"/>
    <w:basedOn w:val="Tablanormal"/>
    <w:uiPriority w:val="99"/>
    <w:rsid w:val="002742C1"/>
    <w:tblPr/>
  </w:style>
  <w:style w:type="character" w:styleId="Hipervnculovisitado">
    <w:name w:val="FollowedHyperlink"/>
    <w:basedOn w:val="Fuentedeprrafopredeter"/>
    <w:uiPriority w:val="99"/>
    <w:semiHidden/>
    <w:unhideWhenUsed/>
    <w:rsid w:val="00CF2A37"/>
    <w:rPr>
      <w:color w:val="954F72" w:themeColor="followedHyperlink"/>
      <w:u w:val="single"/>
    </w:rPr>
  </w:style>
  <w:style w:type="table" w:customStyle="1" w:styleId="14">
    <w:name w:val="14"/>
    <w:basedOn w:val="Tablanormal"/>
    <w:rsid w:val="00DE4C42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eastAsia="es-ES"/>
    </w:rPr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paragraph">
    <w:name w:val="paragraph"/>
    <w:basedOn w:val="Normal"/>
    <w:rsid w:val="00D4680D"/>
    <w:pPr>
      <w:spacing w:before="100" w:beforeAutospacing="1" w:after="100" w:afterAutospacing="1"/>
    </w:pPr>
    <w:rPr>
      <w:rFonts w:ascii="Times New Roman" w:eastAsia="Times New Roman" w:hAnsi="Times New Roman"/>
      <w:lang w:val="es-MX" w:eastAsia="es-MX"/>
    </w:rPr>
  </w:style>
  <w:style w:type="character" w:customStyle="1" w:styleId="normaltextrun">
    <w:name w:val="normaltextrun"/>
    <w:basedOn w:val="Fuentedeprrafopredeter"/>
    <w:rsid w:val="00D4680D"/>
  </w:style>
  <w:style w:type="character" w:customStyle="1" w:styleId="eop">
    <w:name w:val="eop"/>
    <w:basedOn w:val="Fuentedeprrafopredeter"/>
    <w:rsid w:val="00D4680D"/>
  </w:style>
  <w:style w:type="character" w:customStyle="1" w:styleId="Mencinsinresolver2">
    <w:name w:val="Mención sin resolver2"/>
    <w:basedOn w:val="Fuentedeprrafopredeter"/>
    <w:uiPriority w:val="99"/>
    <w:semiHidden/>
    <w:unhideWhenUsed/>
    <w:rsid w:val="00E3703F"/>
    <w:rPr>
      <w:color w:val="605E5C"/>
      <w:shd w:val="clear" w:color="auto" w:fill="E1DFDD"/>
    </w:rPr>
  </w:style>
  <w:style w:type="character" w:customStyle="1" w:styleId="Mencinsinresolver3">
    <w:name w:val="Mención sin resolver3"/>
    <w:basedOn w:val="Fuentedeprrafopredeter"/>
    <w:uiPriority w:val="99"/>
    <w:semiHidden/>
    <w:unhideWhenUsed/>
    <w:rsid w:val="00A053A0"/>
    <w:rPr>
      <w:color w:val="605E5C"/>
      <w:shd w:val="clear" w:color="auto" w:fill="E1DFDD"/>
    </w:rPr>
  </w:style>
  <w:style w:type="character" w:customStyle="1" w:styleId="Mencinsinresolver4">
    <w:name w:val="Mención sin resolver4"/>
    <w:basedOn w:val="Fuentedeprrafopredeter"/>
    <w:uiPriority w:val="99"/>
    <w:semiHidden/>
    <w:unhideWhenUsed/>
    <w:rsid w:val="003D4E74"/>
    <w:rPr>
      <w:color w:val="605E5C"/>
      <w:shd w:val="clear" w:color="auto" w:fill="E1DFDD"/>
    </w:rPr>
  </w:style>
  <w:style w:type="character" w:customStyle="1" w:styleId="Mencinsinresolver5">
    <w:name w:val="Mención sin resolver5"/>
    <w:basedOn w:val="Fuentedeprrafopredeter"/>
    <w:uiPriority w:val="99"/>
    <w:semiHidden/>
    <w:unhideWhenUsed/>
    <w:rsid w:val="00065FF2"/>
    <w:rPr>
      <w:color w:val="605E5C"/>
      <w:shd w:val="clear" w:color="auto" w:fill="E1DFDD"/>
    </w:rPr>
  </w:style>
  <w:style w:type="character" w:customStyle="1" w:styleId="Ttulo1Car">
    <w:name w:val="Título 1 Car"/>
    <w:basedOn w:val="Fuentedeprrafopredeter"/>
    <w:link w:val="Ttulo1"/>
    <w:uiPriority w:val="9"/>
    <w:rsid w:val="00C54D04"/>
    <w:rPr>
      <w:rFonts w:ascii="Times New Roman" w:eastAsia="Times New Roman" w:hAnsi="Times New Roman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8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8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8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22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50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50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4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61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892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4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92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07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031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82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876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9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2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68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40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82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543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4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48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39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10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71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33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21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48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58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0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74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47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718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55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99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4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08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4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05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88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06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28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86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57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32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45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06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9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04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87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52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82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33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75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465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0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79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46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89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01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530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54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53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3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19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12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69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6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0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56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03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29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918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800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199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11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24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829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003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24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088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971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834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352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081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642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597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32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192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709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896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4104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1199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4411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9043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423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594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2914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6194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0777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0611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449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86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5184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7375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366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3766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852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79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9647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0976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1952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9074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514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02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558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289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520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044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4409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0746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5916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0522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559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344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478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274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6799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4997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116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591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3819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5090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4237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9419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302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630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4947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7756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5875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8170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646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324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360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694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64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712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234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8124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658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2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5346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355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256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912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7048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8591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242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64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718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9381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418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804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996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539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66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699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4917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696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436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5712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9118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570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20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0541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5752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039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75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94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894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415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700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288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548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5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2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7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0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5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8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3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1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0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5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1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1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42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unipiloto.edu.co/descargas/archivo_administracion_de_empresas/guia_ensayos.pdf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19" Type="http://schemas.microsoft.com/office/2020/10/relationships/intelligence" Target="intelligence2.xml"/><Relationship Id="rId4" Type="http://schemas.openxmlformats.org/officeDocument/2006/relationships/settings" Target="settings.xml"/><Relationship Id="rId9" Type="http://schemas.openxmlformats.org/officeDocument/2006/relationships/hyperlink" Target="https://www.normasapa.club/normas-apa-para-un-ensayo/" TargetMode="Externa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Plantilla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566EE2F-E733-4451-9025-AE633BBF52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</Template>
  <TotalTime>1</TotalTime>
  <Pages>4</Pages>
  <Words>1054</Words>
  <Characters>5802</Characters>
  <Application>Microsoft Office Word</Application>
  <DocSecurity>0</DocSecurity>
  <Lines>48</Lines>
  <Paragraphs>13</Paragraphs>
  <ScaleCrop>false</ScaleCrop>
  <Company/>
  <LinksUpToDate>false</LinksUpToDate>
  <CharactersWithSpaces>6843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</dc:creator>
  <cp:keywords/>
  <cp:lastModifiedBy>Paola Margarita Flores Ocampo</cp:lastModifiedBy>
  <cp:revision>3</cp:revision>
  <cp:lastPrinted>2019-10-08T17:03:00Z</cp:lastPrinted>
  <dcterms:created xsi:type="dcterms:W3CDTF">2024-10-18T15:54:00Z</dcterms:created>
  <dcterms:modified xsi:type="dcterms:W3CDTF">2024-10-23T23:50:00Z</dcterms:modified>
</cp:coreProperties>
</file>